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137AB" w14:textId="77777777" w:rsidR="005E762D" w:rsidRPr="00425B2A" w:rsidRDefault="005E762D" w:rsidP="00DC4A22">
      <w:pPr>
        <w:pStyle w:val="Title"/>
        <w:jc w:val="right"/>
        <w:rPr>
          <w:rFonts w:ascii="Times New Roman" w:hAnsi="Times New Roman"/>
          <w:lang w:val="sr-Latn-CS"/>
        </w:rPr>
      </w:pPr>
    </w:p>
    <w:p w14:paraId="3CE17C01" w14:textId="77777777" w:rsidR="005E762D" w:rsidRPr="00425B2A" w:rsidRDefault="005E762D" w:rsidP="00DC4A22">
      <w:pPr>
        <w:pStyle w:val="Title"/>
        <w:jc w:val="right"/>
        <w:rPr>
          <w:rFonts w:ascii="Times New Roman" w:hAnsi="Times New Roman"/>
          <w:color w:val="000000"/>
          <w:lang w:val="sr-Latn-CS"/>
        </w:rPr>
      </w:pPr>
      <w:r w:rsidRPr="00425B2A">
        <w:rPr>
          <w:rFonts w:ascii="Times New Roman" w:hAnsi="Times New Roman"/>
          <w:color w:val="000000"/>
          <w:lang w:val="sr-Latn-CS"/>
        </w:rPr>
        <w:t xml:space="preserve"> </w:t>
      </w:r>
    </w:p>
    <w:p w14:paraId="315F06E2" w14:textId="21A5D307" w:rsidR="002535E4" w:rsidRPr="001453A2" w:rsidRDefault="001453A2" w:rsidP="002535E4">
      <w:pPr>
        <w:pStyle w:val="Title"/>
        <w:tabs>
          <w:tab w:val="left" w:pos="2970"/>
          <w:tab w:val="left" w:pos="3060"/>
        </w:tabs>
        <w:jc w:val="right"/>
        <w:rPr>
          <w:rFonts w:ascii="Times New Roman" w:hAnsi="Times New Roman"/>
          <w:lang w:val="sr-Latn-CS"/>
        </w:rPr>
      </w:pPr>
      <w:r w:rsidRPr="001453A2">
        <w:rPr>
          <w:rFonts w:ascii="Times New Roman" w:hAnsi="Times New Roman"/>
          <w:lang w:val="sr-Latn-CS"/>
        </w:rPr>
        <w:t>nextGenStudent</w:t>
      </w:r>
    </w:p>
    <w:p w14:paraId="2F251505" w14:textId="77777777" w:rsidR="001453A2" w:rsidRDefault="001453A2" w:rsidP="001453A2">
      <w:pPr>
        <w:jc w:val="right"/>
      </w:pPr>
      <w:r>
        <w:rPr>
          <w:rFonts w:ascii="Arial" w:eastAsia="Arial" w:hAnsi="Arial" w:cs="Arial"/>
          <w:b/>
          <w:sz w:val="36"/>
          <w:szCs w:val="36"/>
        </w:rPr>
        <w:t>Studentski portal</w:t>
      </w:r>
    </w:p>
    <w:p w14:paraId="4EBC2777" w14:textId="77777777" w:rsidR="002535E4" w:rsidRPr="00425B2A" w:rsidRDefault="002535E4" w:rsidP="002535E4">
      <w:pPr>
        <w:rPr>
          <w:lang w:val="sr-Latn-CS"/>
        </w:rPr>
      </w:pPr>
    </w:p>
    <w:p w14:paraId="2342DA39" w14:textId="77777777" w:rsidR="0059438F" w:rsidRPr="00425B2A" w:rsidRDefault="00632C24" w:rsidP="00DC4A22">
      <w:pPr>
        <w:pStyle w:val="Title"/>
        <w:jc w:val="right"/>
        <w:rPr>
          <w:rFonts w:ascii="Times New Roman" w:hAnsi="Times New Roman"/>
          <w:i/>
          <w:iCs/>
          <w:sz w:val="44"/>
          <w:lang w:val="sr-Latn-CS"/>
        </w:rPr>
      </w:pPr>
      <w:r w:rsidRPr="00425B2A">
        <w:rPr>
          <w:rFonts w:ascii="Times New Roman" w:hAnsi="Times New Roman"/>
          <w:lang w:val="sr-Latn-CS"/>
        </w:rPr>
        <w:t xml:space="preserve"> </w:t>
      </w:r>
      <w:r w:rsidR="00F90094" w:rsidRPr="00425B2A">
        <w:rPr>
          <w:rFonts w:ascii="Times New Roman" w:hAnsi="Times New Roman"/>
          <w:lang w:val="sr-Latn-CS"/>
        </w:rPr>
        <w:t>Korisničko uputstvo</w:t>
      </w:r>
    </w:p>
    <w:p w14:paraId="56BA75F4" w14:textId="77777777" w:rsidR="0059438F" w:rsidRPr="00425B2A" w:rsidRDefault="0059438F" w:rsidP="00DC4A22">
      <w:pPr>
        <w:pStyle w:val="Title"/>
        <w:jc w:val="right"/>
        <w:rPr>
          <w:rFonts w:ascii="Times New Roman" w:hAnsi="Times New Roman"/>
          <w:lang w:val="sr-Latn-CS"/>
        </w:rPr>
      </w:pPr>
    </w:p>
    <w:p w14:paraId="4A4BE2CA" w14:textId="77777777" w:rsidR="0059438F" w:rsidRPr="00425B2A" w:rsidRDefault="0059438F" w:rsidP="00DC4A22">
      <w:pPr>
        <w:pStyle w:val="Title"/>
        <w:jc w:val="right"/>
        <w:rPr>
          <w:rFonts w:ascii="Times New Roman" w:hAnsi="Times New Roman"/>
          <w:sz w:val="28"/>
          <w:lang w:val="sr-Latn-CS"/>
        </w:rPr>
      </w:pPr>
      <w:r w:rsidRPr="00425B2A">
        <w:rPr>
          <w:rFonts w:ascii="Times New Roman" w:hAnsi="Times New Roman"/>
          <w:sz w:val="28"/>
          <w:lang w:val="sr-Latn-CS"/>
        </w:rPr>
        <w:t>Verzija 1.0</w:t>
      </w:r>
    </w:p>
    <w:p w14:paraId="5C482E5B" w14:textId="77777777" w:rsidR="005E762D" w:rsidRPr="00425B2A" w:rsidRDefault="005E762D" w:rsidP="00DC4A22">
      <w:pPr>
        <w:pStyle w:val="Title"/>
        <w:jc w:val="right"/>
        <w:rPr>
          <w:rFonts w:ascii="Times New Roman" w:hAnsi="Times New Roman"/>
          <w:sz w:val="28"/>
          <w:szCs w:val="28"/>
          <w:lang w:val="sr-Latn-CS"/>
        </w:rPr>
      </w:pPr>
    </w:p>
    <w:p w14:paraId="58274421" w14:textId="77777777" w:rsidR="005E762D" w:rsidRPr="00425B2A" w:rsidRDefault="005E762D" w:rsidP="00DC4A22">
      <w:pPr>
        <w:pStyle w:val="Title"/>
        <w:rPr>
          <w:rFonts w:ascii="Times New Roman" w:hAnsi="Times New Roman"/>
          <w:sz w:val="28"/>
          <w:szCs w:val="28"/>
          <w:lang w:val="sr-Latn-CS"/>
        </w:rPr>
        <w:sectPr w:rsidR="005E762D" w:rsidRPr="00425B2A" w:rsidSect="00E778F4">
          <w:headerReference w:type="default" r:id="rId11"/>
          <w:pgSz w:w="12240" w:h="15840" w:code="1"/>
          <w:pgMar w:top="720" w:right="720" w:bottom="720" w:left="720" w:header="720" w:footer="720" w:gutter="0"/>
          <w:cols w:space="720"/>
          <w:vAlign w:val="center"/>
          <w:docGrid w:linePitch="272"/>
        </w:sectPr>
      </w:pPr>
    </w:p>
    <w:p w14:paraId="756D957B" w14:textId="77777777" w:rsidR="005E762D" w:rsidRPr="00425B2A" w:rsidRDefault="005E762D" w:rsidP="00DC4A22">
      <w:pPr>
        <w:pStyle w:val="Title"/>
        <w:rPr>
          <w:rFonts w:ascii="Times New Roman" w:hAnsi="Times New Roman"/>
          <w:lang w:val="sr-Latn-CS"/>
        </w:rPr>
      </w:pPr>
      <w:r w:rsidRPr="00425B2A">
        <w:rPr>
          <w:rFonts w:ascii="Times New Roman" w:hAnsi="Times New Roman"/>
          <w:lang w:val="sr-Latn-C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425B2A" w14:paraId="7270D46F" w14:textId="77777777">
        <w:tc>
          <w:tcPr>
            <w:tcW w:w="2304" w:type="dxa"/>
          </w:tcPr>
          <w:p w14:paraId="080C7451" w14:textId="77777777" w:rsidR="005107C5" w:rsidRPr="00425B2A" w:rsidRDefault="005107C5" w:rsidP="00DC4A22">
            <w:pPr>
              <w:pStyle w:val="Tabletext"/>
              <w:jc w:val="center"/>
              <w:rPr>
                <w:b/>
                <w:lang w:val="sr-Latn-CS"/>
              </w:rPr>
            </w:pPr>
            <w:r w:rsidRPr="00425B2A">
              <w:rPr>
                <w:b/>
                <w:lang w:val="sr-Latn-CS"/>
              </w:rPr>
              <w:t>Datum</w:t>
            </w:r>
          </w:p>
        </w:tc>
        <w:tc>
          <w:tcPr>
            <w:tcW w:w="1152" w:type="dxa"/>
          </w:tcPr>
          <w:p w14:paraId="60D6F8CD" w14:textId="77777777" w:rsidR="005107C5" w:rsidRPr="00425B2A" w:rsidRDefault="005107C5" w:rsidP="00DC4A22">
            <w:pPr>
              <w:pStyle w:val="Tabletext"/>
              <w:jc w:val="center"/>
              <w:rPr>
                <w:b/>
                <w:lang w:val="sr-Latn-CS"/>
              </w:rPr>
            </w:pPr>
            <w:r w:rsidRPr="00425B2A">
              <w:rPr>
                <w:b/>
                <w:lang w:val="sr-Latn-CS"/>
              </w:rPr>
              <w:t>Verzija</w:t>
            </w:r>
          </w:p>
        </w:tc>
        <w:tc>
          <w:tcPr>
            <w:tcW w:w="3744" w:type="dxa"/>
          </w:tcPr>
          <w:p w14:paraId="3213C536" w14:textId="77777777" w:rsidR="005107C5" w:rsidRPr="00425B2A" w:rsidRDefault="005107C5" w:rsidP="00DC4A22">
            <w:pPr>
              <w:pStyle w:val="Tabletext"/>
              <w:jc w:val="center"/>
              <w:rPr>
                <w:b/>
                <w:lang w:val="sr-Latn-CS"/>
              </w:rPr>
            </w:pPr>
            <w:r w:rsidRPr="00425B2A">
              <w:rPr>
                <w:b/>
                <w:lang w:val="sr-Latn-CS"/>
              </w:rPr>
              <w:t>Opis</w:t>
            </w:r>
          </w:p>
        </w:tc>
        <w:tc>
          <w:tcPr>
            <w:tcW w:w="2304" w:type="dxa"/>
          </w:tcPr>
          <w:p w14:paraId="3B81824F" w14:textId="77777777" w:rsidR="005107C5" w:rsidRPr="00425B2A" w:rsidRDefault="005107C5" w:rsidP="00DC4A22">
            <w:pPr>
              <w:pStyle w:val="Tabletext"/>
              <w:jc w:val="center"/>
              <w:rPr>
                <w:b/>
                <w:lang w:val="sr-Latn-CS"/>
              </w:rPr>
            </w:pPr>
            <w:r w:rsidRPr="00425B2A">
              <w:rPr>
                <w:b/>
                <w:lang w:val="sr-Latn-CS"/>
              </w:rPr>
              <w:t>Autori</w:t>
            </w:r>
          </w:p>
        </w:tc>
      </w:tr>
      <w:tr w:rsidR="005107C5" w:rsidRPr="00425B2A" w14:paraId="1D5AE9EB" w14:textId="77777777">
        <w:tc>
          <w:tcPr>
            <w:tcW w:w="2304" w:type="dxa"/>
          </w:tcPr>
          <w:p w14:paraId="6D9287F4" w14:textId="316880A2" w:rsidR="005107C5" w:rsidRPr="00425B2A" w:rsidRDefault="002535E4" w:rsidP="00B43EF5">
            <w:pPr>
              <w:pStyle w:val="Tabletext"/>
              <w:rPr>
                <w:lang w:val="sr-Latn-CS"/>
              </w:rPr>
            </w:pPr>
            <w:r w:rsidRPr="00425B2A">
              <w:rPr>
                <w:lang w:val="sr-Latn-CS"/>
              </w:rPr>
              <w:t>2</w:t>
            </w:r>
            <w:r w:rsidR="0007668D">
              <w:rPr>
                <w:lang w:val="sr-Latn-CS"/>
              </w:rPr>
              <w:t>8</w:t>
            </w:r>
            <w:r w:rsidR="00B94209" w:rsidRPr="00425B2A">
              <w:rPr>
                <w:lang w:val="sr-Latn-CS"/>
              </w:rPr>
              <w:t>.0</w:t>
            </w:r>
            <w:r w:rsidR="00B43EF5" w:rsidRPr="00425B2A">
              <w:rPr>
                <w:lang w:val="sr-Latn-CS"/>
              </w:rPr>
              <w:t>6</w:t>
            </w:r>
            <w:r w:rsidR="005107C5" w:rsidRPr="00425B2A">
              <w:rPr>
                <w:lang w:val="sr-Latn-CS"/>
              </w:rPr>
              <w:t>.20</w:t>
            </w:r>
            <w:r w:rsidRPr="00425B2A">
              <w:rPr>
                <w:lang w:val="sr-Latn-CS"/>
              </w:rPr>
              <w:t>2</w:t>
            </w:r>
            <w:r w:rsidR="0007668D">
              <w:rPr>
                <w:lang w:val="sr-Latn-CS"/>
              </w:rPr>
              <w:t>2</w:t>
            </w:r>
            <w:r w:rsidR="005107C5" w:rsidRPr="00425B2A">
              <w:rPr>
                <w:lang w:val="sr-Latn-CS"/>
              </w:rPr>
              <w:t>.</w:t>
            </w:r>
          </w:p>
        </w:tc>
        <w:tc>
          <w:tcPr>
            <w:tcW w:w="1152" w:type="dxa"/>
          </w:tcPr>
          <w:p w14:paraId="29768F8E" w14:textId="77777777" w:rsidR="005107C5" w:rsidRPr="00425B2A" w:rsidRDefault="005107C5" w:rsidP="00DC4A22">
            <w:pPr>
              <w:pStyle w:val="Tabletext"/>
              <w:rPr>
                <w:lang w:val="sr-Latn-CS"/>
              </w:rPr>
            </w:pPr>
            <w:r w:rsidRPr="00425B2A">
              <w:rPr>
                <w:lang w:val="sr-Latn-CS"/>
              </w:rPr>
              <w:t>1.0</w:t>
            </w:r>
          </w:p>
        </w:tc>
        <w:tc>
          <w:tcPr>
            <w:tcW w:w="3744" w:type="dxa"/>
          </w:tcPr>
          <w:p w14:paraId="446E146D" w14:textId="77777777" w:rsidR="005107C5" w:rsidRPr="00425B2A" w:rsidRDefault="005107C5" w:rsidP="002535E4">
            <w:pPr>
              <w:pStyle w:val="Tabletext"/>
              <w:jc w:val="center"/>
              <w:rPr>
                <w:lang w:val="sr-Latn-CS"/>
              </w:rPr>
            </w:pPr>
            <w:r w:rsidRPr="00425B2A">
              <w:rPr>
                <w:lang w:val="sr-Latn-CS"/>
              </w:rPr>
              <w:t>finalna verzija</w:t>
            </w:r>
          </w:p>
        </w:tc>
        <w:tc>
          <w:tcPr>
            <w:tcW w:w="2304" w:type="dxa"/>
          </w:tcPr>
          <w:p w14:paraId="1DE19819" w14:textId="77777777" w:rsidR="00B94209" w:rsidRDefault="0007668D" w:rsidP="002535E4">
            <w:pPr>
              <w:pStyle w:val="Tabletext"/>
              <w:spacing w:after="0"/>
              <w:jc w:val="center"/>
              <w:rPr>
                <w:lang w:val="sr-Latn-RS"/>
              </w:rPr>
            </w:pPr>
            <w:r>
              <w:rPr>
                <w:lang w:val="sr-Latn-CS"/>
              </w:rPr>
              <w:t>Katarina Cvetkovi</w:t>
            </w:r>
            <w:r>
              <w:rPr>
                <w:lang w:val="sr-Latn-RS"/>
              </w:rPr>
              <w:t>ć</w:t>
            </w:r>
          </w:p>
          <w:p w14:paraId="1E17F94E" w14:textId="77777777" w:rsidR="0007668D" w:rsidRDefault="0007668D" w:rsidP="002535E4">
            <w:pPr>
              <w:pStyle w:val="Tabletext"/>
              <w:spacing w:after="0"/>
              <w:jc w:val="center"/>
              <w:rPr>
                <w:lang w:val="sr-Latn-RS"/>
              </w:rPr>
            </w:pPr>
            <w:r>
              <w:rPr>
                <w:lang w:val="sr-Latn-RS"/>
              </w:rPr>
              <w:t>Teodora Cvetković</w:t>
            </w:r>
          </w:p>
          <w:p w14:paraId="61B93228" w14:textId="77777777" w:rsidR="0007668D" w:rsidRDefault="0007668D" w:rsidP="002535E4">
            <w:pPr>
              <w:pStyle w:val="Tabletext"/>
              <w:spacing w:after="0"/>
              <w:jc w:val="center"/>
              <w:rPr>
                <w:lang w:val="sr-Latn-RS"/>
              </w:rPr>
            </w:pPr>
            <w:r>
              <w:rPr>
                <w:lang w:val="sr-Latn-RS"/>
              </w:rPr>
              <w:t>Anastasija Cvetković</w:t>
            </w:r>
          </w:p>
          <w:p w14:paraId="448AD6B0" w14:textId="2C8E60DB" w:rsidR="0007668D" w:rsidRPr="0007668D" w:rsidRDefault="0007668D" w:rsidP="002535E4">
            <w:pPr>
              <w:pStyle w:val="Tabletext"/>
              <w:spacing w:after="0"/>
              <w:jc w:val="center"/>
              <w:rPr>
                <w:lang w:val="sr-Latn-RS"/>
              </w:rPr>
            </w:pPr>
            <w:r>
              <w:rPr>
                <w:lang w:val="sr-Latn-RS"/>
              </w:rPr>
              <w:t>Marija Cvetković</w:t>
            </w:r>
          </w:p>
        </w:tc>
      </w:tr>
    </w:tbl>
    <w:p w14:paraId="43CC96E4" w14:textId="77777777" w:rsidR="005E762D" w:rsidRPr="00425B2A" w:rsidRDefault="005E762D" w:rsidP="00DC4A22">
      <w:pPr>
        <w:rPr>
          <w:lang w:val="sr-Latn-CS"/>
        </w:rPr>
      </w:pPr>
    </w:p>
    <w:p w14:paraId="0927D3AF" w14:textId="35254D66" w:rsidR="00425B2A" w:rsidRPr="00425B2A" w:rsidRDefault="000471BA" w:rsidP="00425B2A">
      <w:pPr>
        <w:pStyle w:val="Title"/>
        <w:rPr>
          <w:rFonts w:ascii="Times New Roman" w:hAnsi="Times New Roman"/>
          <w:lang w:val="sr-Latn-CS"/>
        </w:rPr>
      </w:pPr>
      <w:r w:rsidRPr="00425B2A">
        <w:rPr>
          <w:rFonts w:ascii="Times New Roman" w:hAnsi="Times New Roman"/>
          <w:lang w:val="sr-Latn-CS"/>
        </w:rPr>
        <w:br w:type="page"/>
      </w:r>
      <w:r w:rsidR="00425B2A" w:rsidRPr="00425B2A">
        <w:rPr>
          <w:rFonts w:ascii="Times New Roman" w:hAnsi="Times New Roman"/>
          <w:lang w:val="sr-Latn-CS"/>
        </w:rPr>
        <w:lastRenderedPageBreak/>
        <w:t>Sadržaj</w:t>
      </w:r>
    </w:p>
    <w:p w14:paraId="57099D3F" w14:textId="164D4016" w:rsidR="006D5286" w:rsidRPr="0061613C" w:rsidRDefault="006D5286" w:rsidP="006D5286">
      <w:pPr>
        <w:rPr>
          <w:b/>
          <w:bCs/>
        </w:rPr>
      </w:pPr>
      <w:r w:rsidRPr="0061613C">
        <w:rPr>
          <w:b/>
          <w:bCs/>
        </w:rPr>
        <w:t>1.</w:t>
      </w:r>
      <w:r w:rsidRPr="0061613C">
        <w:rPr>
          <w:b/>
          <w:bCs/>
        </w:rPr>
        <w:tab/>
      </w:r>
      <w:proofErr w:type="spellStart"/>
      <w:r w:rsidRPr="0061613C">
        <w:rPr>
          <w:b/>
          <w:bCs/>
        </w:rPr>
        <w:t>Uvod</w:t>
      </w:r>
      <w:proofErr w:type="spellEnd"/>
      <w:r w:rsidRPr="0061613C">
        <w:rPr>
          <w:b/>
          <w:bCs/>
        </w:rPr>
        <w:t xml:space="preserve"> -4</w:t>
      </w:r>
    </w:p>
    <w:p w14:paraId="59FFC97C" w14:textId="2CA05AD1" w:rsidR="006D5286" w:rsidRPr="0061613C" w:rsidRDefault="006D5286" w:rsidP="006D5286">
      <w:pPr>
        <w:rPr>
          <w:b/>
          <w:bCs/>
        </w:rPr>
      </w:pPr>
      <w:r w:rsidRPr="0061613C">
        <w:rPr>
          <w:b/>
          <w:bCs/>
        </w:rPr>
        <w:t>2.</w:t>
      </w:r>
      <w:r w:rsidRPr="0061613C">
        <w:rPr>
          <w:b/>
          <w:bCs/>
        </w:rPr>
        <w:tab/>
        <w:t xml:space="preserve">Welcome </w:t>
      </w:r>
      <w:proofErr w:type="spellStart"/>
      <w:r w:rsidRPr="0061613C">
        <w:rPr>
          <w:b/>
          <w:bCs/>
        </w:rPr>
        <w:t>stranica</w:t>
      </w:r>
      <w:proofErr w:type="spellEnd"/>
      <w:r w:rsidRPr="0061613C">
        <w:rPr>
          <w:b/>
          <w:bCs/>
        </w:rPr>
        <w:t xml:space="preserve"> </w:t>
      </w:r>
      <w:proofErr w:type="spellStart"/>
      <w:r w:rsidRPr="0061613C">
        <w:rPr>
          <w:b/>
          <w:bCs/>
        </w:rPr>
        <w:t>portala</w:t>
      </w:r>
      <w:proofErr w:type="spellEnd"/>
      <w:r w:rsidRPr="0061613C">
        <w:rPr>
          <w:b/>
          <w:bCs/>
        </w:rPr>
        <w:t xml:space="preserve"> -5</w:t>
      </w:r>
    </w:p>
    <w:p w14:paraId="5E97D8C7" w14:textId="57B84A19" w:rsidR="00306890" w:rsidRPr="0061613C" w:rsidRDefault="00306890" w:rsidP="00306890">
      <w:pPr>
        <w:rPr>
          <w:b/>
          <w:bCs/>
        </w:rPr>
      </w:pPr>
      <w:r w:rsidRPr="0061613C">
        <w:rPr>
          <w:b/>
          <w:bCs/>
        </w:rPr>
        <w:t xml:space="preserve">3. </w:t>
      </w:r>
      <w:r w:rsidRPr="0061613C">
        <w:rPr>
          <w:b/>
          <w:bCs/>
        </w:rPr>
        <w:tab/>
      </w:r>
      <w:bookmarkStart w:id="0" w:name="_Hlk107478312"/>
      <w:proofErr w:type="spellStart"/>
      <w:r w:rsidRPr="0061613C">
        <w:rPr>
          <w:b/>
          <w:bCs/>
        </w:rPr>
        <w:t>Registracija</w:t>
      </w:r>
      <w:bookmarkEnd w:id="0"/>
      <w:proofErr w:type="spellEnd"/>
    </w:p>
    <w:p w14:paraId="0C3687B2" w14:textId="1C91F103" w:rsidR="00A761F0" w:rsidRPr="0061613C" w:rsidRDefault="00A761F0" w:rsidP="00A761F0">
      <w:pPr>
        <w:rPr>
          <w:b/>
          <w:bCs/>
        </w:rPr>
      </w:pPr>
      <w:r w:rsidRPr="0061613C">
        <w:rPr>
          <w:b/>
          <w:bCs/>
        </w:rPr>
        <w:t>3.1</w:t>
      </w:r>
      <w:r w:rsidRPr="0061613C">
        <w:rPr>
          <w:b/>
          <w:bCs/>
        </w:rPr>
        <w:tab/>
      </w:r>
      <w:proofErr w:type="spellStart"/>
      <w:r w:rsidRPr="0061613C">
        <w:rPr>
          <w:b/>
          <w:bCs/>
        </w:rPr>
        <w:t>Registracija</w:t>
      </w:r>
      <w:proofErr w:type="spellEnd"/>
      <w:r w:rsidRPr="0061613C">
        <w:rPr>
          <w:b/>
          <w:bCs/>
        </w:rPr>
        <w:t xml:space="preserve"> </w:t>
      </w:r>
      <w:proofErr w:type="spellStart"/>
      <w:r w:rsidRPr="0061613C">
        <w:rPr>
          <w:b/>
          <w:bCs/>
        </w:rPr>
        <w:t>novog</w:t>
      </w:r>
      <w:proofErr w:type="spellEnd"/>
      <w:r w:rsidRPr="0061613C">
        <w:rPr>
          <w:b/>
          <w:bCs/>
        </w:rPr>
        <w:t xml:space="preserve"> </w:t>
      </w:r>
      <w:proofErr w:type="spellStart"/>
      <w:r w:rsidRPr="0061613C">
        <w:rPr>
          <w:b/>
          <w:bCs/>
        </w:rPr>
        <w:t>korisnika</w:t>
      </w:r>
      <w:proofErr w:type="spellEnd"/>
      <w:r w:rsidRPr="0061613C">
        <w:rPr>
          <w:b/>
          <w:bCs/>
        </w:rPr>
        <w:t xml:space="preserve"> -6</w:t>
      </w:r>
    </w:p>
    <w:p w14:paraId="2CD43D7A" w14:textId="76E6B715" w:rsidR="00A761F0" w:rsidRPr="0061613C" w:rsidRDefault="00A761F0" w:rsidP="00A761F0">
      <w:pPr>
        <w:rPr>
          <w:b/>
          <w:bCs/>
        </w:rPr>
      </w:pPr>
      <w:r w:rsidRPr="0061613C">
        <w:rPr>
          <w:b/>
          <w:bCs/>
        </w:rPr>
        <w:t>3.2</w:t>
      </w:r>
      <w:r w:rsidRPr="0061613C">
        <w:rPr>
          <w:b/>
          <w:bCs/>
        </w:rPr>
        <w:tab/>
      </w:r>
      <w:proofErr w:type="spellStart"/>
      <w:r w:rsidRPr="0061613C">
        <w:rPr>
          <w:b/>
          <w:bCs/>
        </w:rPr>
        <w:t>Registracija</w:t>
      </w:r>
      <w:proofErr w:type="spellEnd"/>
      <w:r w:rsidRPr="0061613C">
        <w:rPr>
          <w:b/>
          <w:bCs/>
        </w:rPr>
        <w:t xml:space="preserve"> </w:t>
      </w:r>
      <w:proofErr w:type="spellStart"/>
      <w:r w:rsidRPr="0061613C">
        <w:rPr>
          <w:b/>
          <w:bCs/>
        </w:rPr>
        <w:t>novog</w:t>
      </w:r>
      <w:proofErr w:type="spellEnd"/>
      <w:r w:rsidRPr="0061613C">
        <w:rPr>
          <w:b/>
          <w:bCs/>
        </w:rPr>
        <w:t xml:space="preserve"> </w:t>
      </w:r>
      <w:proofErr w:type="spellStart"/>
      <w:r w:rsidRPr="0061613C">
        <w:rPr>
          <w:b/>
          <w:bCs/>
        </w:rPr>
        <w:t>Studenta</w:t>
      </w:r>
      <w:proofErr w:type="spellEnd"/>
      <w:r w:rsidRPr="0061613C">
        <w:rPr>
          <w:b/>
          <w:bCs/>
        </w:rPr>
        <w:t xml:space="preserve"> -6</w:t>
      </w:r>
    </w:p>
    <w:p w14:paraId="0C0A936C" w14:textId="189AE868" w:rsidR="00A761F0" w:rsidRPr="0061613C" w:rsidRDefault="00A761F0" w:rsidP="00A761F0">
      <w:pPr>
        <w:rPr>
          <w:b/>
          <w:bCs/>
        </w:rPr>
      </w:pPr>
      <w:r w:rsidRPr="0061613C">
        <w:rPr>
          <w:b/>
          <w:bCs/>
        </w:rPr>
        <w:t>3.3</w:t>
      </w:r>
      <w:r w:rsidRPr="0061613C">
        <w:rPr>
          <w:b/>
          <w:bCs/>
        </w:rPr>
        <w:tab/>
      </w:r>
      <w:proofErr w:type="spellStart"/>
      <w:r w:rsidRPr="0061613C">
        <w:rPr>
          <w:b/>
          <w:bCs/>
        </w:rPr>
        <w:t>Registarcija</w:t>
      </w:r>
      <w:proofErr w:type="spellEnd"/>
      <w:r w:rsidRPr="0061613C">
        <w:rPr>
          <w:b/>
          <w:bCs/>
        </w:rPr>
        <w:t xml:space="preserve"> </w:t>
      </w:r>
      <w:proofErr w:type="spellStart"/>
      <w:r w:rsidRPr="0061613C">
        <w:rPr>
          <w:b/>
          <w:bCs/>
        </w:rPr>
        <w:t>novog</w:t>
      </w:r>
      <w:proofErr w:type="spellEnd"/>
      <w:r w:rsidRPr="0061613C">
        <w:rPr>
          <w:b/>
          <w:bCs/>
        </w:rPr>
        <w:t xml:space="preserve"> </w:t>
      </w:r>
      <w:proofErr w:type="spellStart"/>
      <w:r w:rsidRPr="0061613C">
        <w:rPr>
          <w:b/>
          <w:bCs/>
        </w:rPr>
        <w:t>Profesora</w:t>
      </w:r>
      <w:proofErr w:type="spellEnd"/>
      <w:r w:rsidRPr="0061613C">
        <w:rPr>
          <w:b/>
          <w:bCs/>
        </w:rPr>
        <w:t xml:space="preserve"> -</w:t>
      </w:r>
      <w:r w:rsidR="009B5F60" w:rsidRPr="0061613C">
        <w:rPr>
          <w:b/>
          <w:bCs/>
        </w:rPr>
        <w:t>7</w:t>
      </w:r>
    </w:p>
    <w:p w14:paraId="241FBED5" w14:textId="77777777" w:rsidR="009B5F60" w:rsidRPr="0061613C" w:rsidRDefault="009B5F60" w:rsidP="009B5F60">
      <w:pPr>
        <w:rPr>
          <w:b/>
          <w:bCs/>
        </w:rPr>
      </w:pPr>
      <w:r w:rsidRPr="0061613C">
        <w:rPr>
          <w:b/>
          <w:bCs/>
        </w:rPr>
        <w:t>4.</w:t>
      </w:r>
      <w:r w:rsidRPr="0061613C">
        <w:rPr>
          <w:b/>
          <w:bCs/>
        </w:rPr>
        <w:tab/>
      </w:r>
      <w:r w:rsidRPr="0061613C">
        <w:rPr>
          <w:b/>
          <w:bCs/>
          <w:lang w:val="sr-Latn-CS"/>
        </w:rPr>
        <w:t>Prijavljivanje registrovanog korisnika na sistem</w:t>
      </w:r>
      <w:r w:rsidRPr="0061613C">
        <w:rPr>
          <w:b/>
          <w:bCs/>
          <w:lang w:val="sr-Latn-CS"/>
        </w:rPr>
        <w:t xml:space="preserve"> -8</w:t>
      </w:r>
    </w:p>
    <w:p w14:paraId="41177BDF" w14:textId="255ED498" w:rsidR="00A761F0" w:rsidRPr="0061613C" w:rsidRDefault="009B5F60" w:rsidP="009B5F60">
      <w:pPr>
        <w:rPr>
          <w:b/>
          <w:bCs/>
        </w:rPr>
      </w:pPr>
      <w:r w:rsidRPr="0061613C">
        <w:rPr>
          <w:b/>
          <w:bCs/>
        </w:rPr>
        <w:t>5.</w:t>
      </w:r>
      <w:r w:rsidRPr="0061613C">
        <w:rPr>
          <w:b/>
          <w:bCs/>
        </w:rPr>
        <w:tab/>
      </w:r>
      <w:proofErr w:type="spellStart"/>
      <w:r w:rsidRPr="0061613C">
        <w:rPr>
          <w:b/>
          <w:bCs/>
        </w:rPr>
        <w:t>Menjanje</w:t>
      </w:r>
      <w:proofErr w:type="spellEnd"/>
      <w:r w:rsidRPr="0061613C">
        <w:rPr>
          <w:b/>
          <w:bCs/>
        </w:rPr>
        <w:t xml:space="preserve"> </w:t>
      </w:r>
      <w:proofErr w:type="spellStart"/>
      <w:r w:rsidRPr="0061613C">
        <w:rPr>
          <w:b/>
          <w:bCs/>
        </w:rPr>
        <w:t>podataka</w:t>
      </w:r>
      <w:proofErr w:type="spellEnd"/>
      <w:r w:rsidRPr="0061613C">
        <w:rPr>
          <w:b/>
          <w:bCs/>
        </w:rPr>
        <w:t xml:space="preserve"> o </w:t>
      </w:r>
      <w:proofErr w:type="spellStart"/>
      <w:r w:rsidRPr="0061613C">
        <w:rPr>
          <w:b/>
          <w:bCs/>
        </w:rPr>
        <w:t>sebi</w:t>
      </w:r>
      <w:proofErr w:type="spellEnd"/>
      <w:r w:rsidRPr="0061613C">
        <w:rPr>
          <w:b/>
          <w:bCs/>
        </w:rPr>
        <w:t xml:space="preserve"> -8</w:t>
      </w:r>
    </w:p>
    <w:p w14:paraId="420E89DC" w14:textId="484F825F" w:rsidR="009B5F60" w:rsidRPr="0061613C" w:rsidRDefault="009B5F60" w:rsidP="009B5F60">
      <w:pPr>
        <w:rPr>
          <w:b/>
          <w:bCs/>
        </w:rPr>
      </w:pPr>
      <w:r w:rsidRPr="0061613C">
        <w:rPr>
          <w:b/>
          <w:bCs/>
        </w:rPr>
        <w:t>6.</w:t>
      </w:r>
      <w:r w:rsidRPr="0061613C">
        <w:rPr>
          <w:b/>
          <w:bCs/>
        </w:rPr>
        <w:tab/>
      </w:r>
      <w:proofErr w:type="spellStart"/>
      <w:r w:rsidRPr="0061613C">
        <w:rPr>
          <w:b/>
          <w:bCs/>
        </w:rPr>
        <w:t>Početna</w:t>
      </w:r>
      <w:proofErr w:type="spellEnd"/>
      <w:r w:rsidRPr="0061613C">
        <w:rPr>
          <w:b/>
          <w:bCs/>
        </w:rPr>
        <w:t xml:space="preserve"> </w:t>
      </w:r>
      <w:proofErr w:type="spellStart"/>
      <w:r w:rsidRPr="0061613C">
        <w:rPr>
          <w:b/>
          <w:bCs/>
        </w:rPr>
        <w:t>strana</w:t>
      </w:r>
      <w:proofErr w:type="spellEnd"/>
      <w:r w:rsidRPr="0061613C">
        <w:rPr>
          <w:b/>
          <w:bCs/>
        </w:rPr>
        <w:t xml:space="preserve"> </w:t>
      </w:r>
    </w:p>
    <w:p w14:paraId="2D494A5C" w14:textId="7A5A04B2" w:rsidR="009B5F60" w:rsidRPr="0061613C" w:rsidRDefault="009B5F60" w:rsidP="009B5F60">
      <w:pPr>
        <w:rPr>
          <w:b/>
          <w:bCs/>
          <w:lang w:val="sr-Latn-RS"/>
        </w:rPr>
      </w:pPr>
      <w:r w:rsidRPr="0061613C">
        <w:rPr>
          <w:b/>
          <w:bCs/>
        </w:rPr>
        <w:t>6.1</w:t>
      </w:r>
      <w:r w:rsidRPr="0061613C">
        <w:rPr>
          <w:b/>
          <w:bCs/>
        </w:rPr>
        <w:tab/>
        <w:t>Po</w:t>
      </w:r>
      <w:r w:rsidRPr="0061613C">
        <w:rPr>
          <w:b/>
          <w:bCs/>
          <w:lang w:val="sr-Latn-RS"/>
        </w:rPr>
        <w:t>četna strana -Student -10</w:t>
      </w:r>
    </w:p>
    <w:p w14:paraId="065A5165" w14:textId="10073932" w:rsidR="009B5F60" w:rsidRPr="0061613C" w:rsidRDefault="009B5F60" w:rsidP="009B5F60">
      <w:pPr>
        <w:rPr>
          <w:b/>
          <w:bCs/>
          <w:lang w:val="sr-Latn-RS"/>
        </w:rPr>
      </w:pPr>
      <w:r w:rsidRPr="0061613C">
        <w:rPr>
          <w:b/>
          <w:bCs/>
          <w:lang w:val="sr-Latn-RS"/>
        </w:rPr>
        <w:t>6.2</w:t>
      </w:r>
      <w:r w:rsidRPr="0061613C">
        <w:rPr>
          <w:b/>
          <w:bCs/>
          <w:lang w:val="sr-Latn-RS"/>
        </w:rPr>
        <w:tab/>
        <w:t>Početna strana -Profesor -12</w:t>
      </w:r>
    </w:p>
    <w:p w14:paraId="0029EA51" w14:textId="49DCBDCF" w:rsidR="009B5F60" w:rsidRPr="0061613C" w:rsidRDefault="009B5F60" w:rsidP="009B5F60">
      <w:pPr>
        <w:rPr>
          <w:b/>
          <w:bCs/>
          <w:lang w:val="sr-Latn-CS"/>
        </w:rPr>
      </w:pPr>
      <w:r w:rsidRPr="0061613C">
        <w:rPr>
          <w:b/>
          <w:bCs/>
          <w:lang w:val="sr-Latn-RS"/>
        </w:rPr>
        <w:t>6.3</w:t>
      </w:r>
      <w:r w:rsidRPr="0061613C">
        <w:rPr>
          <w:b/>
          <w:bCs/>
          <w:lang w:val="sr-Latn-RS"/>
        </w:rPr>
        <w:tab/>
      </w:r>
      <w:r w:rsidRPr="0061613C">
        <w:rPr>
          <w:b/>
          <w:bCs/>
          <w:lang w:val="sr-Latn-CS"/>
        </w:rPr>
        <w:t>Početna strana – Administrator</w:t>
      </w:r>
      <w:r w:rsidRPr="0061613C">
        <w:rPr>
          <w:b/>
          <w:bCs/>
          <w:lang w:val="sr-Latn-CS"/>
        </w:rPr>
        <w:t xml:space="preserve"> -12</w:t>
      </w:r>
    </w:p>
    <w:p w14:paraId="346A9201" w14:textId="0CEC4969" w:rsidR="009B5F60" w:rsidRPr="0061613C" w:rsidRDefault="009B5F60" w:rsidP="009B5F60">
      <w:pPr>
        <w:rPr>
          <w:b/>
          <w:bCs/>
          <w:lang w:val="sr-Latn-CS"/>
        </w:rPr>
      </w:pPr>
      <w:r w:rsidRPr="0061613C">
        <w:rPr>
          <w:b/>
          <w:bCs/>
          <w:lang w:val="sr-Latn-CS"/>
        </w:rPr>
        <w:t>7.</w:t>
      </w:r>
      <w:r w:rsidRPr="0061613C">
        <w:rPr>
          <w:b/>
          <w:bCs/>
          <w:lang w:val="sr-Latn-CS"/>
        </w:rPr>
        <w:tab/>
        <w:t>Pretraga Profesora</w:t>
      </w:r>
      <w:r w:rsidRPr="0061613C">
        <w:rPr>
          <w:b/>
          <w:bCs/>
          <w:lang w:val="sr-Latn-CS"/>
        </w:rPr>
        <w:t xml:space="preserve"> -14</w:t>
      </w:r>
    </w:p>
    <w:p w14:paraId="5FC8FC30" w14:textId="00FA0B34" w:rsidR="009B5F60" w:rsidRPr="0061613C" w:rsidRDefault="00306890" w:rsidP="009B5F60">
      <w:pPr>
        <w:rPr>
          <w:b/>
          <w:bCs/>
          <w:lang w:val="sr-Latn-CS"/>
        </w:rPr>
      </w:pPr>
      <w:r w:rsidRPr="0061613C">
        <w:rPr>
          <w:b/>
          <w:bCs/>
          <w:lang w:val="sr-Latn-CS"/>
        </w:rPr>
        <w:t>8.</w:t>
      </w:r>
      <w:r w:rsidRPr="0061613C">
        <w:rPr>
          <w:b/>
          <w:bCs/>
        </w:rPr>
        <w:t xml:space="preserve"> </w:t>
      </w:r>
      <w:r w:rsidRPr="0061613C">
        <w:rPr>
          <w:b/>
          <w:bCs/>
          <w:lang w:val="sr-Latn-CS"/>
        </w:rPr>
        <w:tab/>
        <w:t>Ocenjivanje Profesora</w:t>
      </w:r>
      <w:r w:rsidRPr="0061613C">
        <w:rPr>
          <w:b/>
          <w:bCs/>
          <w:lang w:val="sr-Latn-CS"/>
        </w:rPr>
        <w:t xml:space="preserve"> -16</w:t>
      </w:r>
    </w:p>
    <w:p w14:paraId="138C82D7" w14:textId="5AE68CE6" w:rsidR="00306890" w:rsidRPr="0061613C" w:rsidRDefault="00306890" w:rsidP="009B5F60">
      <w:pPr>
        <w:rPr>
          <w:b/>
          <w:bCs/>
          <w:lang w:val="sr-Latn-CS"/>
        </w:rPr>
      </w:pPr>
      <w:r w:rsidRPr="0061613C">
        <w:rPr>
          <w:b/>
          <w:bCs/>
          <w:lang w:val="sr-Latn-CS"/>
        </w:rPr>
        <w:t>9.</w:t>
      </w:r>
      <w:r w:rsidRPr="0061613C">
        <w:rPr>
          <w:b/>
          <w:bCs/>
        </w:rPr>
        <w:t xml:space="preserve"> </w:t>
      </w:r>
      <w:r w:rsidRPr="0061613C">
        <w:rPr>
          <w:b/>
          <w:bCs/>
          <w:lang w:val="sr-Latn-CS"/>
        </w:rPr>
        <w:tab/>
      </w:r>
      <w:r w:rsidRPr="0061613C">
        <w:rPr>
          <w:b/>
          <w:bCs/>
          <w:lang w:val="sr-Latn-CS"/>
        </w:rPr>
        <w:t>Pregled profila</w:t>
      </w:r>
      <w:r w:rsidRPr="0061613C">
        <w:rPr>
          <w:b/>
          <w:bCs/>
          <w:lang w:val="sr-Latn-CS"/>
        </w:rPr>
        <w:t xml:space="preserve"> -16</w:t>
      </w:r>
    </w:p>
    <w:p w14:paraId="59B83662" w14:textId="1BE96646" w:rsidR="00306890" w:rsidRPr="0061613C" w:rsidRDefault="00306890" w:rsidP="009B5F60">
      <w:pPr>
        <w:rPr>
          <w:b/>
          <w:bCs/>
          <w:lang w:val="sr-Latn-CS"/>
        </w:rPr>
      </w:pPr>
      <w:r w:rsidRPr="0061613C">
        <w:rPr>
          <w:b/>
          <w:bCs/>
          <w:lang w:val="sr-Latn-CS"/>
        </w:rPr>
        <w:t>9.1</w:t>
      </w:r>
      <w:r w:rsidRPr="0061613C">
        <w:rPr>
          <w:b/>
          <w:bCs/>
          <w:lang w:val="sr-Latn-CS"/>
        </w:rPr>
        <w:tab/>
        <w:t>Profil Student -16</w:t>
      </w:r>
    </w:p>
    <w:p w14:paraId="579EE9BD" w14:textId="2BD453DC" w:rsidR="00306890" w:rsidRPr="0061613C" w:rsidRDefault="00306890" w:rsidP="009B5F60">
      <w:pPr>
        <w:rPr>
          <w:b/>
          <w:bCs/>
          <w:lang w:val="sr-Latn-CS"/>
        </w:rPr>
      </w:pPr>
      <w:r w:rsidRPr="0061613C">
        <w:rPr>
          <w:b/>
          <w:bCs/>
          <w:lang w:val="sr-Latn-CS"/>
        </w:rPr>
        <w:t>9.2</w:t>
      </w:r>
      <w:r w:rsidRPr="0061613C">
        <w:rPr>
          <w:b/>
          <w:bCs/>
          <w:lang w:val="sr-Latn-CS"/>
        </w:rPr>
        <w:tab/>
        <w:t>Profil Profesor -17</w:t>
      </w:r>
    </w:p>
    <w:p w14:paraId="0BA1FA30" w14:textId="0BA11EA9" w:rsidR="00306890" w:rsidRPr="0061613C" w:rsidRDefault="00306890" w:rsidP="009B5F60">
      <w:pPr>
        <w:rPr>
          <w:b/>
          <w:bCs/>
          <w:lang w:val="sr-Latn-CS"/>
        </w:rPr>
      </w:pPr>
      <w:r w:rsidRPr="0061613C">
        <w:rPr>
          <w:b/>
          <w:bCs/>
          <w:lang w:val="sr-Latn-CS"/>
        </w:rPr>
        <w:t>10.</w:t>
      </w:r>
      <w:r w:rsidRPr="0061613C">
        <w:rPr>
          <w:b/>
          <w:bCs/>
          <w:lang w:val="sr-Latn-CS"/>
        </w:rPr>
        <w:tab/>
      </w:r>
      <w:r w:rsidRPr="0061613C">
        <w:rPr>
          <w:b/>
          <w:bCs/>
          <w:lang w:val="sr-Latn-CS"/>
        </w:rPr>
        <w:t>Dodaj čas</w:t>
      </w:r>
      <w:r w:rsidRPr="0061613C">
        <w:rPr>
          <w:b/>
          <w:bCs/>
          <w:lang w:val="sr-Latn-CS"/>
        </w:rPr>
        <w:t xml:space="preserve"> -18</w:t>
      </w:r>
    </w:p>
    <w:p w14:paraId="3F21DEEF" w14:textId="51725785" w:rsidR="00306890" w:rsidRPr="0061613C" w:rsidRDefault="00306890" w:rsidP="009B5F60">
      <w:pPr>
        <w:rPr>
          <w:b/>
          <w:bCs/>
          <w:lang w:val="sr-Latn-CS"/>
        </w:rPr>
      </w:pPr>
      <w:r w:rsidRPr="0061613C">
        <w:rPr>
          <w:b/>
          <w:bCs/>
          <w:lang w:val="sr-Latn-CS"/>
        </w:rPr>
        <w:t xml:space="preserve">11. </w:t>
      </w:r>
      <w:r w:rsidRPr="0061613C">
        <w:rPr>
          <w:b/>
          <w:bCs/>
          <w:lang w:val="sr-Latn-CS"/>
        </w:rPr>
        <w:tab/>
        <w:t>Zakaži čas -19</w:t>
      </w:r>
    </w:p>
    <w:p w14:paraId="2A946F25" w14:textId="5B2459B2" w:rsidR="00306890" w:rsidRPr="0061613C" w:rsidRDefault="00306890" w:rsidP="009B5F60">
      <w:pPr>
        <w:rPr>
          <w:b/>
          <w:bCs/>
          <w:lang w:val="sr-Latn-CS"/>
        </w:rPr>
      </w:pPr>
      <w:r w:rsidRPr="0061613C">
        <w:rPr>
          <w:b/>
          <w:bCs/>
          <w:lang w:val="sr-Latn-CS"/>
        </w:rPr>
        <w:t xml:space="preserve">12. </w:t>
      </w:r>
      <w:r w:rsidRPr="0061613C">
        <w:rPr>
          <w:b/>
          <w:bCs/>
          <w:lang w:val="sr-Latn-CS"/>
        </w:rPr>
        <w:tab/>
        <w:t>Brisanje naloga -21</w:t>
      </w:r>
    </w:p>
    <w:p w14:paraId="18E73FF2" w14:textId="77777777" w:rsidR="00306890" w:rsidRPr="00306890" w:rsidRDefault="00306890" w:rsidP="009B5F60">
      <w:pPr>
        <w:rPr>
          <w:bCs/>
          <w:lang w:val="sr-Latn-CS"/>
        </w:rPr>
      </w:pPr>
    </w:p>
    <w:p w14:paraId="59D89DA5" w14:textId="77777777" w:rsidR="009B5F60" w:rsidRPr="009B5F60" w:rsidRDefault="009B5F60" w:rsidP="009B5F60">
      <w:pPr>
        <w:rPr>
          <w:lang w:val="sr-Latn-RS"/>
        </w:rPr>
      </w:pPr>
    </w:p>
    <w:p w14:paraId="03F79ADB" w14:textId="038FDCD5" w:rsidR="002535E4" w:rsidRPr="00DA22DC" w:rsidRDefault="001F4BDE" w:rsidP="0061613C">
      <w:pPr>
        <w:pStyle w:val="TOC1"/>
        <w:jc w:val="center"/>
      </w:pPr>
      <w:r w:rsidRPr="00425B2A">
        <w:rPr>
          <w:lang w:val="sr-Latn-CS"/>
        </w:rPr>
        <w:br w:type="page"/>
      </w:r>
      <w:r w:rsidR="00F95E11">
        <w:rPr>
          <w:noProof/>
          <w:lang w:val="sr-Latn-CS"/>
        </w:rPr>
        <w:lastRenderedPageBreak/>
        <w:drawing>
          <wp:inline distT="0" distB="0" distL="0" distR="0" wp14:anchorId="09120400" wp14:editId="133025AE">
            <wp:extent cx="3268980" cy="31520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2725" cy="3165345"/>
                    </a:xfrm>
                    <a:prstGeom prst="rect">
                      <a:avLst/>
                    </a:prstGeom>
                  </pic:spPr>
                </pic:pic>
              </a:graphicData>
            </a:graphic>
          </wp:inline>
        </w:drawing>
      </w:r>
    </w:p>
    <w:p w14:paraId="4CFC686C" w14:textId="1C81D202" w:rsidR="002535E4" w:rsidRPr="00425B2A" w:rsidRDefault="002535E4" w:rsidP="00734E5F">
      <w:pPr>
        <w:pStyle w:val="Title"/>
        <w:rPr>
          <w:rFonts w:ascii="Times New Roman" w:hAnsi="Times New Roman"/>
          <w:lang w:val="sr-Latn-CS"/>
        </w:rPr>
      </w:pPr>
    </w:p>
    <w:p w14:paraId="0A3EDF2A" w14:textId="1C25028E" w:rsidR="002535E4" w:rsidRPr="00425B2A" w:rsidRDefault="002535E4" w:rsidP="002535E4">
      <w:pPr>
        <w:jc w:val="center"/>
        <w:rPr>
          <w:lang w:val="sr-Latn-CS"/>
        </w:rPr>
      </w:pPr>
      <w:r w:rsidRPr="00425B2A">
        <w:rPr>
          <w:lang w:val="sr-Latn-CS"/>
        </w:rPr>
        <w:t xml:space="preserve">Logo </w:t>
      </w:r>
      <w:r w:rsidR="00247A61">
        <w:rPr>
          <w:lang w:val="sr-Latn-CS"/>
        </w:rPr>
        <w:t>nextGenStudent</w:t>
      </w:r>
      <w:r w:rsidRPr="00425B2A">
        <w:rPr>
          <w:lang w:val="sr-Latn-CS"/>
        </w:rPr>
        <w:t xml:space="preserve"> portala</w:t>
      </w:r>
    </w:p>
    <w:p w14:paraId="4C7180A3" w14:textId="77777777" w:rsidR="00511ED9" w:rsidRPr="00425B2A" w:rsidRDefault="00511ED9" w:rsidP="002535E4">
      <w:pPr>
        <w:jc w:val="center"/>
        <w:rPr>
          <w:lang w:val="sr-Latn-CS"/>
        </w:rPr>
      </w:pPr>
    </w:p>
    <w:p w14:paraId="051BEA6F" w14:textId="289098FE" w:rsidR="00511ED9" w:rsidRDefault="00511ED9" w:rsidP="002535E4">
      <w:pPr>
        <w:jc w:val="center"/>
        <w:rPr>
          <w:lang w:val="sr-Latn-CS"/>
        </w:rPr>
      </w:pPr>
    </w:p>
    <w:p w14:paraId="4E4A2329" w14:textId="7059F101" w:rsidR="00696B51" w:rsidRDefault="00696B51" w:rsidP="002535E4">
      <w:pPr>
        <w:jc w:val="center"/>
        <w:rPr>
          <w:lang w:val="sr-Latn-CS"/>
        </w:rPr>
      </w:pPr>
    </w:p>
    <w:p w14:paraId="457F9A8A" w14:textId="77777777" w:rsidR="00696B51" w:rsidRPr="00425B2A" w:rsidRDefault="00696B51" w:rsidP="002535E4">
      <w:pPr>
        <w:jc w:val="center"/>
        <w:rPr>
          <w:lang w:val="sr-Latn-CS"/>
        </w:rPr>
      </w:pPr>
    </w:p>
    <w:p w14:paraId="066B6AA3" w14:textId="77777777" w:rsidR="00511ED9" w:rsidRPr="00425B2A" w:rsidRDefault="00511ED9" w:rsidP="002535E4">
      <w:pPr>
        <w:jc w:val="center"/>
        <w:rPr>
          <w:lang w:val="sr-Latn-CS"/>
        </w:rPr>
      </w:pPr>
    </w:p>
    <w:p w14:paraId="2903FF43" w14:textId="5907C228" w:rsidR="005E762D" w:rsidRPr="00425B2A" w:rsidRDefault="00760CED" w:rsidP="00734E5F">
      <w:pPr>
        <w:pStyle w:val="Title"/>
        <w:rPr>
          <w:rFonts w:ascii="Times New Roman" w:hAnsi="Times New Roman"/>
          <w:lang w:val="sr-Latn-CS"/>
        </w:rPr>
      </w:pPr>
      <w:r w:rsidRPr="00425B2A">
        <w:rPr>
          <w:rFonts w:ascii="Times New Roman" w:hAnsi="Times New Roman"/>
          <w:lang w:val="sr-Latn-CS"/>
        </w:rPr>
        <w:t>Korisničko uputstvo</w:t>
      </w:r>
      <w:r w:rsidR="005E762D" w:rsidRPr="00425B2A">
        <w:rPr>
          <w:rFonts w:ascii="Times New Roman" w:hAnsi="Times New Roman"/>
          <w:lang w:val="sr-Latn-CS"/>
        </w:rPr>
        <w:t xml:space="preserve"> za </w:t>
      </w:r>
      <w:r w:rsidR="001453A2">
        <w:rPr>
          <w:rFonts w:ascii="Times New Roman" w:hAnsi="Times New Roman"/>
          <w:lang w:val="sr-Latn-CS"/>
        </w:rPr>
        <w:t>nextGenStudent</w:t>
      </w:r>
      <w:r w:rsidR="003204FE" w:rsidRPr="00425B2A">
        <w:rPr>
          <w:rFonts w:ascii="Times New Roman" w:hAnsi="Times New Roman"/>
          <w:lang w:val="sr-Latn-CS"/>
        </w:rPr>
        <w:t xml:space="preserve"> web portal</w:t>
      </w:r>
    </w:p>
    <w:p w14:paraId="15B9CD95" w14:textId="77777777" w:rsidR="002535E4" w:rsidRPr="00425B2A" w:rsidRDefault="002535E4" w:rsidP="002535E4">
      <w:pPr>
        <w:rPr>
          <w:lang w:val="sr-Latn-CS"/>
        </w:rPr>
      </w:pPr>
    </w:p>
    <w:p w14:paraId="10A4BF36" w14:textId="6D443F03" w:rsidR="00696B51" w:rsidRDefault="00696B51" w:rsidP="00DC4A22">
      <w:pPr>
        <w:rPr>
          <w:lang w:val="sr-Latn-CS"/>
        </w:rPr>
      </w:pPr>
    </w:p>
    <w:p w14:paraId="6E325AC9" w14:textId="77777777" w:rsidR="00696B51" w:rsidRPr="00425B2A" w:rsidRDefault="00696B51" w:rsidP="00DC4A22">
      <w:pPr>
        <w:rPr>
          <w:lang w:val="sr-Latn-CS"/>
        </w:rPr>
      </w:pPr>
    </w:p>
    <w:p w14:paraId="5BF10023" w14:textId="77777777" w:rsidR="005E762D" w:rsidRPr="00425B2A" w:rsidRDefault="005E762D" w:rsidP="00DC4A22">
      <w:pPr>
        <w:pStyle w:val="Heading1"/>
        <w:ind w:left="0" w:firstLine="0"/>
        <w:rPr>
          <w:rFonts w:ascii="Times New Roman" w:hAnsi="Times New Roman"/>
          <w:lang w:val="sr-Latn-CS"/>
        </w:rPr>
      </w:pPr>
      <w:bookmarkStart w:id="1" w:name="_Toc75626238"/>
      <w:bookmarkStart w:id="2" w:name="_Toc75643932"/>
      <w:r w:rsidRPr="00425B2A">
        <w:rPr>
          <w:rFonts w:ascii="Times New Roman" w:hAnsi="Times New Roman"/>
          <w:lang w:val="sr-Latn-CS"/>
        </w:rPr>
        <w:t>Uvod</w:t>
      </w:r>
      <w:bookmarkEnd w:id="1"/>
      <w:bookmarkEnd w:id="2"/>
    </w:p>
    <w:p w14:paraId="40C80B5E" w14:textId="1671A407" w:rsidR="009B4BA5" w:rsidRDefault="001453A2" w:rsidP="00DC4A22">
      <w:pPr>
        <w:rPr>
          <w:lang w:val="sr-Latn-CS"/>
        </w:rPr>
      </w:pPr>
      <w:r>
        <w:rPr>
          <w:lang w:val="sr-Latn-CS"/>
        </w:rPr>
        <w:t>nextGenStudent</w:t>
      </w:r>
      <w:r w:rsidR="002535E4" w:rsidRPr="00425B2A">
        <w:rPr>
          <w:lang w:val="sr-Latn-CS"/>
        </w:rPr>
        <w:t xml:space="preserve"> Web portal je aplikacija razvijena od strane </w:t>
      </w:r>
      <w:r>
        <w:rPr>
          <w:lang w:val="sr-Latn-CS"/>
        </w:rPr>
        <w:t>GOFC</w:t>
      </w:r>
      <w:r w:rsidR="002535E4" w:rsidRPr="00425B2A">
        <w:rPr>
          <w:lang w:val="sr-Latn-CS"/>
        </w:rPr>
        <w:t>-a. Namena sistema je efikasn</w:t>
      </w:r>
      <w:r>
        <w:rPr>
          <w:lang w:val="sr-Latn-CS"/>
        </w:rPr>
        <w:t xml:space="preserve">a pretraga drugara za učenje, cimera, tutora kao i profesora koji drži </w:t>
      </w:r>
      <w:r w:rsidR="00696B51">
        <w:rPr>
          <w:lang w:val="sr-Latn-CS"/>
        </w:rPr>
        <w:t>časove za</w:t>
      </w:r>
      <w:r>
        <w:rPr>
          <w:lang w:val="sr-Latn-CS"/>
        </w:rPr>
        <w:t xml:space="preserve"> određeni predmet</w:t>
      </w:r>
      <w:r w:rsidR="00C22C3B">
        <w:rPr>
          <w:lang w:val="sr-Latn-CS"/>
        </w:rPr>
        <w:t>e.</w:t>
      </w:r>
    </w:p>
    <w:p w14:paraId="0EE1CA31" w14:textId="75FB7A2D" w:rsidR="00696B51" w:rsidRDefault="00696B51" w:rsidP="00DC4A22">
      <w:pPr>
        <w:rPr>
          <w:lang w:val="sr-Latn-CS"/>
        </w:rPr>
      </w:pPr>
    </w:p>
    <w:p w14:paraId="4B8AFCD8" w14:textId="27FF0431" w:rsidR="00696B51" w:rsidRDefault="00696B51" w:rsidP="00DC4A22">
      <w:pPr>
        <w:rPr>
          <w:lang w:val="sr-Latn-CS"/>
        </w:rPr>
      </w:pPr>
    </w:p>
    <w:p w14:paraId="7D5089FD" w14:textId="3F57DCDA" w:rsidR="00696B51" w:rsidRDefault="00696B51" w:rsidP="00DC4A22">
      <w:pPr>
        <w:rPr>
          <w:lang w:val="sr-Latn-CS"/>
        </w:rPr>
      </w:pPr>
    </w:p>
    <w:p w14:paraId="28C08052" w14:textId="31796237" w:rsidR="00696B51" w:rsidRDefault="00696B51" w:rsidP="00DC4A22">
      <w:pPr>
        <w:rPr>
          <w:lang w:val="sr-Latn-CS"/>
        </w:rPr>
      </w:pPr>
    </w:p>
    <w:p w14:paraId="18B9B532" w14:textId="6139DDD3" w:rsidR="00696B51" w:rsidRDefault="00696B51" w:rsidP="00DC4A22">
      <w:pPr>
        <w:rPr>
          <w:lang w:val="sr-Latn-CS"/>
        </w:rPr>
      </w:pPr>
    </w:p>
    <w:p w14:paraId="03FFD4D4" w14:textId="6F19475F" w:rsidR="00696B51" w:rsidRDefault="00696B51" w:rsidP="00DC4A22">
      <w:pPr>
        <w:rPr>
          <w:lang w:val="sr-Latn-CS"/>
        </w:rPr>
      </w:pPr>
    </w:p>
    <w:p w14:paraId="37D405C4" w14:textId="1BB39ECC" w:rsidR="00696B51" w:rsidRDefault="00696B51" w:rsidP="00DC4A22">
      <w:pPr>
        <w:rPr>
          <w:lang w:val="sr-Latn-CS"/>
        </w:rPr>
      </w:pPr>
    </w:p>
    <w:p w14:paraId="54DFACB5" w14:textId="62B37892" w:rsidR="00696B51" w:rsidRDefault="00696B51" w:rsidP="00DC4A22">
      <w:pPr>
        <w:rPr>
          <w:lang w:val="sr-Latn-CS"/>
        </w:rPr>
      </w:pPr>
    </w:p>
    <w:p w14:paraId="1A255CB2" w14:textId="0D27AC8F" w:rsidR="00696B51" w:rsidRDefault="00696B51" w:rsidP="00DC4A22">
      <w:pPr>
        <w:rPr>
          <w:lang w:val="sr-Latn-CS"/>
        </w:rPr>
      </w:pPr>
    </w:p>
    <w:p w14:paraId="4613B4BA" w14:textId="6618E5CA" w:rsidR="00696B51" w:rsidRDefault="00696B51" w:rsidP="00DC4A22">
      <w:pPr>
        <w:rPr>
          <w:lang w:val="sr-Latn-CS"/>
        </w:rPr>
      </w:pPr>
    </w:p>
    <w:p w14:paraId="64345371" w14:textId="02ABCD70" w:rsidR="00696B51" w:rsidRDefault="00696B51" w:rsidP="00DC4A22">
      <w:pPr>
        <w:rPr>
          <w:lang w:val="sr-Latn-CS"/>
        </w:rPr>
      </w:pPr>
    </w:p>
    <w:p w14:paraId="13F4E91A" w14:textId="1390DD13" w:rsidR="00696B51" w:rsidRDefault="00696B51" w:rsidP="00DC4A22">
      <w:pPr>
        <w:rPr>
          <w:lang w:val="sr-Latn-CS"/>
        </w:rPr>
      </w:pPr>
    </w:p>
    <w:p w14:paraId="377DE603" w14:textId="0176BB96" w:rsidR="00696B51" w:rsidRDefault="00696B51" w:rsidP="00DC4A22">
      <w:pPr>
        <w:rPr>
          <w:lang w:val="sr-Latn-CS"/>
        </w:rPr>
      </w:pPr>
    </w:p>
    <w:p w14:paraId="43072DAD" w14:textId="158C35E0" w:rsidR="00696B51" w:rsidRDefault="00696B51" w:rsidP="00DC4A22">
      <w:pPr>
        <w:rPr>
          <w:lang w:val="sr-Latn-CS"/>
        </w:rPr>
      </w:pPr>
    </w:p>
    <w:p w14:paraId="3EFBA1B9" w14:textId="673BB449" w:rsidR="00696B51" w:rsidRDefault="00696B51" w:rsidP="00DC4A22">
      <w:pPr>
        <w:rPr>
          <w:lang w:val="sr-Latn-CS"/>
        </w:rPr>
      </w:pPr>
    </w:p>
    <w:p w14:paraId="788040F0" w14:textId="0CAD7581" w:rsidR="00696B51" w:rsidRDefault="00696B51" w:rsidP="00DC4A22">
      <w:pPr>
        <w:rPr>
          <w:lang w:val="sr-Latn-CS"/>
        </w:rPr>
      </w:pPr>
    </w:p>
    <w:p w14:paraId="758182F8" w14:textId="036220F0" w:rsidR="00696B51" w:rsidRDefault="00696B51" w:rsidP="00DC4A22">
      <w:pPr>
        <w:rPr>
          <w:lang w:val="sr-Latn-CS"/>
        </w:rPr>
      </w:pPr>
    </w:p>
    <w:p w14:paraId="66965740" w14:textId="6DA422FC" w:rsidR="00696B51" w:rsidRDefault="00696B51" w:rsidP="00DC4A22">
      <w:pPr>
        <w:rPr>
          <w:lang w:val="sr-Latn-CS"/>
        </w:rPr>
      </w:pPr>
    </w:p>
    <w:p w14:paraId="4CDEFF7A" w14:textId="64DEA852" w:rsidR="00696B51" w:rsidRDefault="00696B51" w:rsidP="00DC4A22">
      <w:pPr>
        <w:rPr>
          <w:lang w:val="sr-Latn-CS"/>
        </w:rPr>
      </w:pPr>
    </w:p>
    <w:p w14:paraId="4CEC4793" w14:textId="28C3B961" w:rsidR="00696B51" w:rsidRDefault="00696B51" w:rsidP="00DC4A22">
      <w:pPr>
        <w:rPr>
          <w:lang w:val="sr-Latn-CS"/>
        </w:rPr>
      </w:pPr>
    </w:p>
    <w:p w14:paraId="77AB80D9" w14:textId="0569B523" w:rsidR="00696B51" w:rsidRDefault="00696B51" w:rsidP="00DC4A22">
      <w:pPr>
        <w:rPr>
          <w:lang w:val="sr-Latn-CS"/>
        </w:rPr>
      </w:pPr>
    </w:p>
    <w:p w14:paraId="4356B6A3" w14:textId="77777777" w:rsidR="00696B51" w:rsidRPr="00425B2A" w:rsidRDefault="00696B51" w:rsidP="00DC4A22">
      <w:pPr>
        <w:rPr>
          <w:lang w:val="sr-Latn-CS"/>
        </w:rPr>
      </w:pPr>
    </w:p>
    <w:p w14:paraId="5568DC54" w14:textId="61EFEC93" w:rsidR="005E762D" w:rsidRPr="00425B2A" w:rsidRDefault="00F95E11" w:rsidP="00DC4A22">
      <w:pPr>
        <w:pStyle w:val="Heading1"/>
        <w:ind w:left="0" w:firstLine="0"/>
        <w:rPr>
          <w:rFonts w:ascii="Times New Roman" w:hAnsi="Times New Roman"/>
          <w:lang w:val="sr-Latn-CS"/>
        </w:rPr>
      </w:pPr>
      <w:bookmarkStart w:id="3" w:name="_Toc75626239"/>
      <w:bookmarkStart w:id="4" w:name="_Toc75643933"/>
      <w:r>
        <w:rPr>
          <w:rFonts w:ascii="Times New Roman" w:hAnsi="Times New Roman"/>
          <w:lang w:val="sr-Latn-CS"/>
        </w:rPr>
        <w:t>Welcome</w:t>
      </w:r>
      <w:r w:rsidR="00DE5984" w:rsidRPr="00425B2A">
        <w:rPr>
          <w:rFonts w:ascii="Times New Roman" w:hAnsi="Times New Roman"/>
          <w:lang w:val="sr-Latn-CS"/>
        </w:rPr>
        <w:t xml:space="preserve"> stranica portala</w:t>
      </w:r>
      <w:bookmarkEnd w:id="3"/>
      <w:bookmarkEnd w:id="4"/>
    </w:p>
    <w:p w14:paraId="36D5BB5F" w14:textId="7CE8E659" w:rsidR="00374DE3" w:rsidRPr="00425B2A" w:rsidRDefault="00F95E11" w:rsidP="00DC4A22">
      <w:pPr>
        <w:rPr>
          <w:lang w:val="sr-Latn-CS"/>
        </w:rPr>
      </w:pPr>
      <w:r>
        <w:rPr>
          <w:lang w:val="sr-Latn-CS"/>
        </w:rPr>
        <w:t>Welcome</w:t>
      </w:r>
      <w:r w:rsidR="00DE5984" w:rsidRPr="00425B2A">
        <w:rPr>
          <w:lang w:val="sr-Latn-CS"/>
        </w:rPr>
        <w:t xml:space="preserve"> stranica portala </w:t>
      </w:r>
      <w:r w:rsidR="00696B51">
        <w:rPr>
          <w:lang w:val="sr-Latn-CS"/>
        </w:rPr>
        <w:t>nextGenStudent izgleda kao na slici.</w:t>
      </w:r>
    </w:p>
    <w:p w14:paraId="731272E0" w14:textId="53E41F9E" w:rsidR="009968A9" w:rsidRDefault="00696B51" w:rsidP="009968A9">
      <w:pPr>
        <w:jc w:val="center"/>
        <w:rPr>
          <w:noProof/>
          <w:lang w:val="sr-Latn-CS"/>
        </w:rPr>
      </w:pPr>
      <w:r w:rsidRPr="00696B51">
        <w:rPr>
          <w:noProof/>
          <w:lang w:val="sr-Latn-CS"/>
        </w:rPr>
        <w:t xml:space="preserve"> </w:t>
      </w:r>
    </w:p>
    <w:p w14:paraId="58EA9C52" w14:textId="200F9C8C" w:rsidR="00187275" w:rsidRPr="00425B2A" w:rsidRDefault="00187275" w:rsidP="009968A9">
      <w:pPr>
        <w:jc w:val="center"/>
        <w:rPr>
          <w:noProof/>
          <w:lang w:val="sr-Latn-CS"/>
        </w:rPr>
      </w:pPr>
      <w:r w:rsidRPr="00187275">
        <w:rPr>
          <w:noProof/>
          <w:lang w:val="sr-Latn-CS"/>
        </w:rPr>
        <w:drawing>
          <wp:inline distT="0" distB="0" distL="0" distR="0" wp14:anchorId="11F55F82" wp14:editId="5015B55E">
            <wp:extent cx="5943600" cy="2983865"/>
            <wp:effectExtent l="0" t="0" r="0" b="698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3865"/>
                    </a:xfrm>
                    <a:prstGeom prst="rect">
                      <a:avLst/>
                    </a:prstGeom>
                  </pic:spPr>
                </pic:pic>
              </a:graphicData>
            </a:graphic>
          </wp:inline>
        </w:drawing>
      </w:r>
    </w:p>
    <w:p w14:paraId="502183C3" w14:textId="77777777" w:rsidR="004C6005" w:rsidRPr="00425B2A" w:rsidRDefault="004C6005" w:rsidP="009968A9">
      <w:pPr>
        <w:jc w:val="center"/>
        <w:rPr>
          <w:lang w:val="sr-Latn-CS"/>
        </w:rPr>
      </w:pPr>
    </w:p>
    <w:p w14:paraId="4081ED86" w14:textId="719DDB65" w:rsidR="00EE37C2" w:rsidRPr="00425B2A" w:rsidRDefault="00187275" w:rsidP="00B05569">
      <w:pPr>
        <w:jc w:val="center"/>
        <w:rPr>
          <w:noProof/>
        </w:rPr>
      </w:pPr>
      <w:r w:rsidRPr="00696B51">
        <w:rPr>
          <w:noProof/>
          <w:lang w:val="sr-Latn-CS"/>
        </w:rPr>
        <w:drawing>
          <wp:inline distT="0" distB="0" distL="0" distR="0" wp14:anchorId="4FF69A37" wp14:editId="7B70471C">
            <wp:extent cx="5943600" cy="2720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0975"/>
                    </a:xfrm>
                    <a:prstGeom prst="rect">
                      <a:avLst/>
                    </a:prstGeom>
                  </pic:spPr>
                </pic:pic>
              </a:graphicData>
            </a:graphic>
          </wp:inline>
        </w:drawing>
      </w:r>
    </w:p>
    <w:p w14:paraId="779EAFBE" w14:textId="77777777" w:rsidR="00BC362A" w:rsidRPr="00425B2A" w:rsidRDefault="00BC362A" w:rsidP="00B05569">
      <w:pPr>
        <w:jc w:val="center"/>
        <w:rPr>
          <w:lang w:val="sr-Latn-CS"/>
        </w:rPr>
      </w:pPr>
    </w:p>
    <w:p w14:paraId="354805E1" w14:textId="77777777" w:rsidR="009B4BA5" w:rsidRPr="00425B2A" w:rsidRDefault="009B4BA5" w:rsidP="00DC4A22">
      <w:pPr>
        <w:pStyle w:val="BodyText"/>
        <w:spacing w:after="0"/>
        <w:ind w:left="0"/>
        <w:rPr>
          <w:lang w:val="sr-Latn-CS"/>
        </w:rPr>
      </w:pPr>
    </w:p>
    <w:p w14:paraId="27165BD6" w14:textId="77777777" w:rsidR="005E762D" w:rsidRPr="00425B2A" w:rsidRDefault="00D63394" w:rsidP="00DC4A22">
      <w:pPr>
        <w:pStyle w:val="Heading1"/>
        <w:ind w:left="0" w:firstLine="0"/>
        <w:rPr>
          <w:rFonts w:ascii="Times New Roman" w:hAnsi="Times New Roman"/>
          <w:lang w:val="sr-Latn-CS"/>
        </w:rPr>
      </w:pPr>
      <w:bookmarkStart w:id="5" w:name="_Toc75626240"/>
      <w:bookmarkStart w:id="6" w:name="_Toc75643934"/>
      <w:r w:rsidRPr="00425B2A">
        <w:rPr>
          <w:rFonts w:ascii="Times New Roman" w:hAnsi="Times New Roman"/>
          <w:lang w:val="sr-Latn-CS"/>
        </w:rPr>
        <w:t xml:space="preserve">Prijavljivanje korisnika na </w:t>
      </w:r>
      <w:r w:rsidR="00F638CE" w:rsidRPr="00425B2A">
        <w:rPr>
          <w:rFonts w:ascii="Times New Roman" w:hAnsi="Times New Roman"/>
          <w:lang w:val="sr-Latn-CS"/>
        </w:rPr>
        <w:t>portal</w:t>
      </w:r>
      <w:bookmarkEnd w:id="5"/>
      <w:bookmarkEnd w:id="6"/>
    </w:p>
    <w:p w14:paraId="5D724206" w14:textId="589BB849" w:rsidR="005E04AC" w:rsidRDefault="005E04AC" w:rsidP="005E04AC">
      <w:pPr>
        <w:rPr>
          <w:lang w:val="sr-Latn-CS"/>
        </w:rPr>
      </w:pPr>
      <w:r>
        <w:rPr>
          <w:lang w:val="sr-Latn-CS"/>
        </w:rPr>
        <w:t xml:space="preserve">Razlikuju se dva slučaja prijavljivanja na sistem. Prvi je kada se novi korisnik po prvi put prijavi i otvori nalog, tj. pošalje zahtev za registraciju. Drugi slučaj je kada se već postojeći korisnik prijavi da bi vršio zadatke koji su mu omogućeni. Ako se korisnik ne prijavi, on jedino može da dobije pregled osnovnih podataka o portalu( </w:t>
      </w:r>
      <w:r w:rsidR="00697589">
        <w:rPr>
          <w:lang w:val="sr-Latn-CS"/>
        </w:rPr>
        <w:t>Pregled pocetne stranica,v</w:t>
      </w:r>
      <w:r>
        <w:rPr>
          <w:lang w:val="sr-Latn-CS"/>
        </w:rPr>
        <w:t>rši pregled oglasa i stranice za nalaženje profesora</w:t>
      </w:r>
      <w:r w:rsidR="00697589">
        <w:rPr>
          <w:lang w:val="sr-Latn-CS"/>
        </w:rPr>
        <w:t>)</w:t>
      </w:r>
      <w:r>
        <w:rPr>
          <w:lang w:val="sr-Latn-CS"/>
        </w:rPr>
        <w:t xml:space="preserve">. </w:t>
      </w:r>
    </w:p>
    <w:p w14:paraId="38D9FCEB" w14:textId="77777777" w:rsidR="00D63394" w:rsidRPr="00425B2A" w:rsidRDefault="00D63394" w:rsidP="00DC4A22">
      <w:pPr>
        <w:rPr>
          <w:lang w:val="sr-Latn-CS"/>
        </w:rPr>
      </w:pPr>
    </w:p>
    <w:p w14:paraId="1DC8963F" w14:textId="77777777" w:rsidR="005F323C" w:rsidRPr="00425B2A" w:rsidRDefault="005F323C" w:rsidP="00DC4A22">
      <w:pPr>
        <w:rPr>
          <w:lang w:val="sr-Latn-CS"/>
        </w:rPr>
      </w:pPr>
    </w:p>
    <w:p w14:paraId="33389E51" w14:textId="77777777" w:rsidR="005F323C" w:rsidRPr="00425B2A" w:rsidRDefault="00D63394" w:rsidP="00BC362A">
      <w:pPr>
        <w:pStyle w:val="Heading2"/>
        <w:rPr>
          <w:rFonts w:ascii="Times New Roman" w:hAnsi="Times New Roman"/>
          <w:lang w:val="sr-Latn-CS"/>
        </w:rPr>
      </w:pPr>
      <w:bookmarkStart w:id="7" w:name="_Toc75626241"/>
      <w:bookmarkStart w:id="8" w:name="_Toc75643935"/>
      <w:bookmarkStart w:id="9" w:name="_Hlk107477597"/>
      <w:r w:rsidRPr="00425B2A">
        <w:rPr>
          <w:rFonts w:ascii="Times New Roman" w:hAnsi="Times New Roman"/>
          <w:lang w:val="sr-Latn-CS"/>
        </w:rPr>
        <w:t>Registracija novog korisnika</w:t>
      </w:r>
      <w:bookmarkEnd w:id="7"/>
      <w:bookmarkEnd w:id="8"/>
    </w:p>
    <w:bookmarkEnd w:id="9"/>
    <w:p w14:paraId="1E1E6271" w14:textId="38B61DE3" w:rsidR="00C146B8" w:rsidRDefault="00C146B8" w:rsidP="0046178F">
      <w:pPr>
        <w:pStyle w:val="BodyText"/>
        <w:numPr>
          <w:ilvl w:val="0"/>
          <w:numId w:val="1"/>
        </w:numPr>
        <w:spacing w:after="0"/>
        <w:ind w:left="0" w:firstLine="0"/>
        <w:rPr>
          <w:lang w:val="sr-Latn-CS"/>
        </w:rPr>
      </w:pPr>
      <w:r w:rsidRPr="00425B2A">
        <w:rPr>
          <w:lang w:val="sr-Latn-CS"/>
        </w:rPr>
        <w:t xml:space="preserve">Klikom na </w:t>
      </w:r>
      <w:r w:rsidR="00D63394" w:rsidRPr="00425B2A">
        <w:rPr>
          <w:i/>
          <w:lang w:val="sr-Latn-CS"/>
        </w:rPr>
        <w:t>Registar</w:t>
      </w:r>
      <w:r w:rsidR="00697589">
        <w:rPr>
          <w:i/>
          <w:lang w:val="sr-Latn-CS"/>
        </w:rPr>
        <w:t>ujte se / Prijavite se</w:t>
      </w:r>
      <w:r w:rsidR="00D63394" w:rsidRPr="00425B2A">
        <w:rPr>
          <w:i/>
          <w:lang w:val="sr-Latn-CS"/>
        </w:rPr>
        <w:t xml:space="preserve"> </w:t>
      </w:r>
      <w:r w:rsidRPr="00425B2A">
        <w:rPr>
          <w:lang w:val="sr-Latn-CS"/>
        </w:rPr>
        <w:t>otvara se forma za unos podataka .</w:t>
      </w:r>
    </w:p>
    <w:p w14:paraId="3DA5698D" w14:textId="178B8148" w:rsidR="0047063D" w:rsidRPr="00AC173B" w:rsidRDefault="0047063D" w:rsidP="0046178F">
      <w:pPr>
        <w:pStyle w:val="BodyText"/>
        <w:numPr>
          <w:ilvl w:val="0"/>
          <w:numId w:val="1"/>
        </w:numPr>
        <w:spacing w:after="0"/>
        <w:ind w:left="0" w:firstLine="0"/>
        <w:rPr>
          <w:lang w:val="sr-Latn-CS"/>
        </w:rPr>
      </w:pPr>
      <w:r>
        <w:rPr>
          <w:lang w:val="sr-Latn-CS"/>
        </w:rPr>
        <w:t xml:space="preserve">Moguće je klikom na radio button izabrati opciju </w:t>
      </w:r>
      <w:r w:rsidRPr="00AC173B">
        <w:rPr>
          <w:i/>
          <w:iCs/>
          <w:lang w:val="sr-Latn-CS"/>
        </w:rPr>
        <w:t>R</w:t>
      </w:r>
      <w:r w:rsidR="00AC173B" w:rsidRPr="00AC173B">
        <w:rPr>
          <w:i/>
          <w:iCs/>
          <w:lang w:val="sr-Latn-CS"/>
        </w:rPr>
        <w:t>egistrujte se / Prijavite se</w:t>
      </w:r>
    </w:p>
    <w:p w14:paraId="5DEB7621" w14:textId="047B3FB9" w:rsidR="00AC173B" w:rsidRPr="00AC173B" w:rsidRDefault="00AC173B" w:rsidP="00AC173B">
      <w:pPr>
        <w:pStyle w:val="BodyText"/>
        <w:numPr>
          <w:ilvl w:val="0"/>
          <w:numId w:val="1"/>
        </w:numPr>
        <w:spacing w:after="0"/>
        <w:ind w:left="0" w:firstLine="0"/>
        <w:rPr>
          <w:lang w:val="sr-Latn-CS"/>
        </w:rPr>
      </w:pPr>
      <w:r w:rsidRPr="00AC173B">
        <w:rPr>
          <w:lang w:val="sr-Latn-CS"/>
        </w:rPr>
        <w:t xml:space="preserve">U zavisnosti od tipa , </w:t>
      </w:r>
      <w:r>
        <w:rPr>
          <w:lang w:val="sr-Latn-CS"/>
        </w:rPr>
        <w:t>korisnik</w:t>
      </w:r>
      <w:r w:rsidRPr="00AC173B">
        <w:rPr>
          <w:lang w:val="sr-Latn-CS"/>
        </w:rPr>
        <w:t xml:space="preserve"> se </w:t>
      </w:r>
      <w:r>
        <w:rPr>
          <w:lang w:val="sr-Latn-CS"/>
        </w:rPr>
        <w:t>može</w:t>
      </w:r>
      <w:r w:rsidRPr="00AC173B">
        <w:rPr>
          <w:lang w:val="sr-Latn-CS"/>
        </w:rPr>
        <w:t xml:space="preserve"> </w:t>
      </w:r>
      <w:r>
        <w:rPr>
          <w:lang w:val="sr-Latn-CS"/>
        </w:rPr>
        <w:t>registrovati kao</w:t>
      </w:r>
      <w:r>
        <w:rPr>
          <w:i/>
          <w:iCs/>
          <w:lang w:val="sr-Latn-CS"/>
        </w:rPr>
        <w:t xml:space="preserve"> Student ili Profesor </w:t>
      </w:r>
      <w:r w:rsidRPr="00AC173B">
        <w:rPr>
          <w:lang w:val="sr-Latn-CS"/>
        </w:rPr>
        <w:t>odabirom odredjenog radio button-a.</w:t>
      </w:r>
    </w:p>
    <w:p w14:paraId="12AA7428" w14:textId="64BCF717" w:rsidR="008A4853" w:rsidRDefault="00AC173B" w:rsidP="00AC173B">
      <w:pPr>
        <w:pStyle w:val="ListParagraph"/>
        <w:numPr>
          <w:ilvl w:val="0"/>
          <w:numId w:val="1"/>
        </w:numPr>
        <w:rPr>
          <w:lang w:val="sr-Latn-CS"/>
        </w:rPr>
      </w:pPr>
      <w:r w:rsidRPr="00AC173B">
        <w:rPr>
          <w:lang w:val="sr-Latn-CS"/>
        </w:rPr>
        <w:t>Nakon izabranog tipa korisnika popunjava se odredjeni tip forme.</w:t>
      </w:r>
    </w:p>
    <w:p w14:paraId="40601368" w14:textId="43E9E6CC" w:rsidR="00AC173B" w:rsidRDefault="00A36E41" w:rsidP="00AC173B">
      <w:pPr>
        <w:pStyle w:val="ListParagraph"/>
        <w:numPr>
          <w:ilvl w:val="0"/>
          <w:numId w:val="1"/>
        </w:numPr>
        <w:rPr>
          <w:lang w:val="sr-Latn-CS"/>
        </w:rPr>
      </w:pPr>
      <w:r>
        <w:rPr>
          <w:lang w:val="sr-Latn-CS"/>
        </w:rPr>
        <w:t xml:space="preserve">Nakon popunjavanja forme treba da se klikne na dugme  </w:t>
      </w:r>
      <w:r w:rsidRPr="00A36E41">
        <w:rPr>
          <w:i/>
          <w:iCs/>
          <w:lang w:val="sr-Latn-CS"/>
        </w:rPr>
        <w:t>Prijavite se</w:t>
      </w:r>
      <w:r w:rsidRPr="00A36E41">
        <w:rPr>
          <w:i/>
          <w:iCs/>
          <w:lang w:val="sr-Latn-CS"/>
        </w:rPr>
        <w:softHyphen/>
      </w:r>
      <w:r>
        <w:rPr>
          <w:i/>
          <w:iCs/>
          <w:lang w:val="sr-Latn-CS"/>
        </w:rPr>
        <w:t xml:space="preserve"> </w:t>
      </w:r>
      <w:r>
        <w:rPr>
          <w:lang w:val="sr-Latn-CS"/>
        </w:rPr>
        <w:t>.</w:t>
      </w:r>
    </w:p>
    <w:p w14:paraId="7F47EC88" w14:textId="16936D0C" w:rsidR="00A36E41" w:rsidRDefault="00A36E41" w:rsidP="00A36E41">
      <w:pPr>
        <w:rPr>
          <w:lang w:val="sr-Latn-CS"/>
        </w:rPr>
      </w:pPr>
    </w:p>
    <w:p w14:paraId="30CB2978" w14:textId="7D02BEB3" w:rsidR="00A36E41" w:rsidRPr="00A36E41" w:rsidRDefault="00A36E41" w:rsidP="00A36E41">
      <w:pPr>
        <w:rPr>
          <w:sz w:val="24"/>
          <w:szCs w:val="24"/>
          <w:lang w:val="sr-Latn-CS"/>
        </w:rPr>
      </w:pPr>
    </w:p>
    <w:p w14:paraId="201D1D11" w14:textId="6D2D9E01" w:rsidR="00DA22DC" w:rsidRPr="00425B2A" w:rsidRDefault="00DA22DC" w:rsidP="00DA22DC">
      <w:pPr>
        <w:pStyle w:val="Heading2"/>
        <w:rPr>
          <w:rFonts w:ascii="Times New Roman" w:hAnsi="Times New Roman"/>
          <w:lang w:val="sr-Latn-CS"/>
        </w:rPr>
      </w:pPr>
      <w:r w:rsidRPr="00425B2A">
        <w:rPr>
          <w:rFonts w:ascii="Times New Roman" w:hAnsi="Times New Roman"/>
          <w:lang w:val="sr-Latn-CS"/>
        </w:rPr>
        <w:t xml:space="preserve">Registracija novog </w:t>
      </w:r>
      <w:r>
        <w:rPr>
          <w:rFonts w:ascii="Times New Roman" w:hAnsi="Times New Roman"/>
          <w:lang w:val="sr-Latn-CS"/>
        </w:rPr>
        <w:t>Studenta</w:t>
      </w:r>
    </w:p>
    <w:p w14:paraId="4B0E10B3" w14:textId="572A3FDB" w:rsidR="00302B40" w:rsidRPr="00A36E41" w:rsidRDefault="00302B40" w:rsidP="00A36E41">
      <w:pPr>
        <w:ind w:firstLine="360"/>
        <w:rPr>
          <w:b/>
          <w:bCs/>
          <w:sz w:val="24"/>
          <w:szCs w:val="24"/>
          <w:lang w:val="sr-Latn-CS"/>
        </w:rPr>
      </w:pPr>
      <w:r w:rsidRPr="00302B40">
        <w:rPr>
          <w:b/>
          <w:bCs/>
          <w:noProof/>
          <w:sz w:val="24"/>
          <w:szCs w:val="24"/>
          <w:lang w:val="sr-Latn-CS"/>
        </w:rPr>
        <w:drawing>
          <wp:inline distT="0" distB="0" distL="0" distR="0" wp14:anchorId="0AE08602" wp14:editId="045560A6">
            <wp:extent cx="5943600" cy="27647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4790"/>
                    </a:xfrm>
                    <a:prstGeom prst="rect">
                      <a:avLst/>
                    </a:prstGeom>
                  </pic:spPr>
                </pic:pic>
              </a:graphicData>
            </a:graphic>
          </wp:inline>
        </w:drawing>
      </w:r>
    </w:p>
    <w:p w14:paraId="2D0B97BD" w14:textId="4513B4D7" w:rsidR="00AC173B" w:rsidRPr="00425B2A" w:rsidRDefault="00302B40" w:rsidP="00DC4A22">
      <w:pPr>
        <w:rPr>
          <w:lang w:val="sr-Latn-CS"/>
        </w:rPr>
      </w:pPr>
      <w:r w:rsidRPr="00302B40">
        <w:rPr>
          <w:noProof/>
          <w:lang w:val="sr-Latn-CS"/>
        </w:rPr>
        <w:drawing>
          <wp:anchor distT="0" distB="0" distL="114300" distR="114300" simplePos="0" relativeHeight="251661312" behindDoc="0" locked="0" layoutInCell="1" allowOverlap="1" wp14:anchorId="200D6E27" wp14:editId="25E83117">
            <wp:simplePos x="0" y="0"/>
            <wp:positionH relativeFrom="column">
              <wp:posOffset>0</wp:posOffset>
            </wp:positionH>
            <wp:positionV relativeFrom="paragraph">
              <wp:posOffset>0</wp:posOffset>
            </wp:positionV>
            <wp:extent cx="5791200" cy="1271270"/>
            <wp:effectExtent l="0" t="0" r="0" b="508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496" t="500" r="4496" b="-500"/>
                    <a:stretch/>
                  </pic:blipFill>
                  <pic:spPr>
                    <a:xfrm>
                      <a:off x="0" y="0"/>
                      <a:ext cx="5791200" cy="1271270"/>
                    </a:xfrm>
                    <a:prstGeom prst="rect">
                      <a:avLst/>
                    </a:prstGeom>
                  </pic:spPr>
                </pic:pic>
              </a:graphicData>
            </a:graphic>
            <wp14:sizeRelH relativeFrom="page">
              <wp14:pctWidth>0</wp14:pctWidth>
            </wp14:sizeRelH>
            <wp14:sizeRelV relativeFrom="page">
              <wp14:pctHeight>0</wp14:pctHeight>
            </wp14:sizeRelV>
          </wp:anchor>
        </w:drawing>
      </w:r>
    </w:p>
    <w:p w14:paraId="3036EAFD" w14:textId="40F2CD4E" w:rsidR="00FF2158" w:rsidRPr="00425B2A" w:rsidRDefault="00FF2158" w:rsidP="00B05569">
      <w:pPr>
        <w:jc w:val="center"/>
        <w:rPr>
          <w:lang w:val="sr-Latn-CS"/>
        </w:rPr>
      </w:pPr>
    </w:p>
    <w:p w14:paraId="78417758" w14:textId="6C089614" w:rsidR="00302B40" w:rsidRDefault="00302B40" w:rsidP="00302B40">
      <w:pPr>
        <w:jc w:val="center"/>
      </w:pPr>
    </w:p>
    <w:p w14:paraId="0A1387B3" w14:textId="383D6A20" w:rsidR="00DA22DC" w:rsidRPr="00425B2A" w:rsidRDefault="00DA22DC" w:rsidP="00DA22DC">
      <w:pPr>
        <w:pStyle w:val="Heading2"/>
        <w:rPr>
          <w:rFonts w:ascii="Times New Roman" w:hAnsi="Times New Roman"/>
          <w:lang w:val="sr-Latn-CS"/>
        </w:rPr>
      </w:pPr>
      <w:r w:rsidRPr="00425B2A">
        <w:rPr>
          <w:rFonts w:ascii="Times New Roman" w:hAnsi="Times New Roman"/>
          <w:lang w:val="sr-Latn-CS"/>
        </w:rPr>
        <w:lastRenderedPageBreak/>
        <w:t xml:space="preserve">Registracija novog </w:t>
      </w:r>
      <w:r>
        <w:rPr>
          <w:rFonts w:ascii="Times New Roman" w:hAnsi="Times New Roman"/>
          <w:lang w:val="sr-Latn-CS"/>
        </w:rPr>
        <w:t>Profesora</w:t>
      </w:r>
    </w:p>
    <w:p w14:paraId="23B6C2EB" w14:textId="35606F30" w:rsidR="00014C59" w:rsidRDefault="00014C59" w:rsidP="00014C59">
      <w:pPr>
        <w:rPr>
          <w:lang w:val="sr-Latn-CS"/>
        </w:rPr>
      </w:pPr>
    </w:p>
    <w:p w14:paraId="4F9658A8" w14:textId="55D4052A" w:rsidR="00014C59" w:rsidRDefault="00014C59" w:rsidP="00014C59">
      <w:pPr>
        <w:rPr>
          <w:lang w:val="sr-Latn-CS"/>
        </w:rPr>
      </w:pPr>
    </w:p>
    <w:p w14:paraId="41D6F7D2" w14:textId="6EEE0BC7" w:rsidR="00014C59" w:rsidRDefault="00014C59" w:rsidP="00014C59">
      <w:pPr>
        <w:rPr>
          <w:lang w:val="sr-Latn-CS"/>
        </w:rPr>
      </w:pPr>
    </w:p>
    <w:p w14:paraId="3D46BEFD" w14:textId="4B6CDBF7" w:rsidR="00014C59" w:rsidRPr="00014C59" w:rsidRDefault="00014C59" w:rsidP="00014C59">
      <w:pPr>
        <w:rPr>
          <w:lang w:val="sr-Latn-CS"/>
        </w:rPr>
      </w:pPr>
      <w:r w:rsidRPr="00014C59">
        <w:rPr>
          <w:b/>
          <w:bCs/>
          <w:noProof/>
          <w:lang w:val="sr-Latn-CS"/>
        </w:rPr>
        <w:drawing>
          <wp:inline distT="0" distB="0" distL="0" distR="0" wp14:anchorId="1DEAA199" wp14:editId="12FAFAF7">
            <wp:extent cx="5943600" cy="27965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6540"/>
                    </a:xfrm>
                    <a:prstGeom prst="rect">
                      <a:avLst/>
                    </a:prstGeom>
                  </pic:spPr>
                </pic:pic>
              </a:graphicData>
            </a:graphic>
          </wp:inline>
        </w:drawing>
      </w:r>
    </w:p>
    <w:p w14:paraId="69AD7F79" w14:textId="33392EAE" w:rsidR="00014C59" w:rsidRDefault="003F36FD" w:rsidP="00014C59">
      <w:pPr>
        <w:rPr>
          <w:b/>
          <w:bCs/>
          <w:lang w:val="sr-Latn-CS"/>
        </w:rPr>
      </w:pPr>
      <w:r w:rsidRPr="00014C59">
        <w:rPr>
          <w:b/>
          <w:bCs/>
          <w:noProof/>
          <w:lang w:val="sr-Latn-CS"/>
        </w:rPr>
        <w:drawing>
          <wp:inline distT="0" distB="0" distL="0" distR="0" wp14:anchorId="33C08AC6" wp14:editId="1EC5F3A1">
            <wp:extent cx="5943600" cy="70104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56"/>
                    <a:stretch/>
                  </pic:blipFill>
                  <pic:spPr bwMode="auto">
                    <a:xfrm>
                      <a:off x="0" y="0"/>
                      <a:ext cx="5943600" cy="701040"/>
                    </a:xfrm>
                    <a:prstGeom prst="rect">
                      <a:avLst/>
                    </a:prstGeom>
                    <a:ln>
                      <a:noFill/>
                    </a:ln>
                    <a:extLst>
                      <a:ext uri="{53640926-AAD7-44D8-BBD7-CCE9431645EC}">
                        <a14:shadowObscured xmlns:a14="http://schemas.microsoft.com/office/drawing/2010/main"/>
                      </a:ext>
                    </a:extLst>
                  </pic:spPr>
                </pic:pic>
              </a:graphicData>
            </a:graphic>
          </wp:inline>
        </w:drawing>
      </w:r>
    </w:p>
    <w:p w14:paraId="0800EB0F" w14:textId="48E2576A" w:rsidR="00C430E1" w:rsidRPr="00014C59" w:rsidRDefault="001A48D0" w:rsidP="00014C59">
      <w:pPr>
        <w:rPr>
          <w:b/>
          <w:bCs/>
        </w:rPr>
      </w:pPr>
      <w:r w:rsidRPr="00014C59">
        <w:rPr>
          <w:b/>
          <w:bCs/>
          <w:lang w:val="sr-Latn-CS"/>
        </w:rPr>
        <w:br w:type="page"/>
      </w:r>
      <w:bookmarkStart w:id="10" w:name="_Toc144046297"/>
    </w:p>
    <w:p w14:paraId="264655E4" w14:textId="77777777" w:rsidR="00C430E1" w:rsidRPr="00425B2A" w:rsidRDefault="00C430E1" w:rsidP="00C430E1">
      <w:pPr>
        <w:ind w:left="720"/>
        <w:rPr>
          <w:lang w:val="sr-Latn-CS"/>
        </w:rPr>
      </w:pPr>
    </w:p>
    <w:p w14:paraId="7359BFEE" w14:textId="0A9A92F5" w:rsidR="005F323C" w:rsidRPr="00425B2A" w:rsidRDefault="006D5286" w:rsidP="001A48D0">
      <w:pPr>
        <w:pStyle w:val="Heading2"/>
        <w:numPr>
          <w:ilvl w:val="0"/>
          <w:numId w:val="0"/>
        </w:numPr>
        <w:ind w:left="576" w:hanging="576"/>
        <w:rPr>
          <w:rFonts w:ascii="Times New Roman" w:hAnsi="Times New Roman"/>
          <w:lang w:val="sr-Latn-CS"/>
        </w:rPr>
      </w:pPr>
      <w:bookmarkStart w:id="11" w:name="_Toc75643936"/>
      <w:bookmarkStart w:id="12" w:name="_Toc75626242"/>
      <w:bookmarkEnd w:id="10"/>
      <w:r>
        <w:rPr>
          <w:rFonts w:ascii="Times New Roman" w:hAnsi="Times New Roman"/>
          <w:bCs w:val="0"/>
          <w:lang w:val="sr-Latn-CS"/>
        </w:rPr>
        <w:t>4.</w:t>
      </w:r>
      <w:r w:rsidR="00923CD9" w:rsidRPr="00425B2A">
        <w:rPr>
          <w:rFonts w:ascii="Times New Roman" w:hAnsi="Times New Roman"/>
          <w:lang w:val="sr-Latn-CS"/>
        </w:rPr>
        <w:t xml:space="preserve"> </w:t>
      </w:r>
      <w:r w:rsidR="00D0170C" w:rsidRPr="00425B2A">
        <w:rPr>
          <w:rFonts w:ascii="Times New Roman" w:hAnsi="Times New Roman"/>
          <w:lang w:val="sr-Latn-CS"/>
        </w:rPr>
        <w:t>Prijavljivanje</w:t>
      </w:r>
      <w:r w:rsidR="008F507E" w:rsidRPr="00425B2A">
        <w:rPr>
          <w:rFonts w:ascii="Times New Roman" w:hAnsi="Times New Roman"/>
          <w:lang w:val="sr-Latn-CS"/>
        </w:rPr>
        <w:t xml:space="preserve"> registrovanog korisnika</w:t>
      </w:r>
      <w:r w:rsidR="00D0170C" w:rsidRPr="00425B2A">
        <w:rPr>
          <w:rFonts w:ascii="Times New Roman" w:hAnsi="Times New Roman"/>
          <w:lang w:val="sr-Latn-CS"/>
        </w:rPr>
        <w:t xml:space="preserve"> na sistem</w:t>
      </w:r>
      <w:bookmarkEnd w:id="11"/>
      <w:bookmarkEnd w:id="12"/>
    </w:p>
    <w:p w14:paraId="3C14E386" w14:textId="7EEE45BB" w:rsidR="00692F62" w:rsidRPr="00425B2A" w:rsidRDefault="00692F62" w:rsidP="00692F62">
      <w:pPr>
        <w:ind w:left="360"/>
        <w:rPr>
          <w:lang w:val="sr-Latn-CS"/>
        </w:rPr>
      </w:pPr>
      <w:r w:rsidRPr="00425B2A">
        <w:rPr>
          <w:lang w:val="sr-Latn-CS"/>
        </w:rPr>
        <w:tab/>
        <w:t xml:space="preserve">1. Korisnik se svojim </w:t>
      </w:r>
      <w:r w:rsidR="003F36FD">
        <w:rPr>
          <w:lang w:val="sr-Latn-CS"/>
        </w:rPr>
        <w:t>username-mom</w:t>
      </w:r>
      <w:r w:rsidRPr="00425B2A">
        <w:rPr>
          <w:lang w:val="sr-Latn-CS"/>
        </w:rPr>
        <w:t xml:space="preserve"> i lozinkom prijavljuje na sistem.</w:t>
      </w:r>
    </w:p>
    <w:p w14:paraId="1AE1E545" w14:textId="77777777" w:rsidR="00692F62" w:rsidRPr="00425B2A" w:rsidRDefault="00692F62" w:rsidP="00692F62">
      <w:pPr>
        <w:ind w:left="360" w:firstLine="360"/>
        <w:rPr>
          <w:lang w:val="sr-Latn-CS"/>
        </w:rPr>
      </w:pPr>
      <w:r w:rsidRPr="00425B2A">
        <w:rPr>
          <w:lang w:val="sr-Latn-CS"/>
        </w:rPr>
        <w:t>2. U zavisnosti od njegovog statusa, ima odredjene privilegije za pristup i rad na sistemu.</w:t>
      </w:r>
    </w:p>
    <w:p w14:paraId="708EB96F" w14:textId="52834101" w:rsidR="00692F62" w:rsidRPr="00425B2A" w:rsidRDefault="00692F62" w:rsidP="00692F62">
      <w:pPr>
        <w:tabs>
          <w:tab w:val="num" w:pos="426"/>
          <w:tab w:val="num" w:pos="720"/>
        </w:tabs>
        <w:ind w:left="720"/>
        <w:rPr>
          <w:lang w:val="sr-Latn-CS"/>
        </w:rPr>
      </w:pPr>
      <w:r w:rsidRPr="00425B2A">
        <w:rPr>
          <w:lang w:val="sr-Latn-CS"/>
        </w:rPr>
        <w:t xml:space="preserve">3. Odjavljuje se klikom na </w:t>
      </w:r>
      <w:r w:rsidRPr="00425B2A">
        <w:rPr>
          <w:i/>
          <w:lang w:val="sr-Latn-CS"/>
        </w:rPr>
        <w:t>Odjavi se</w:t>
      </w:r>
      <w:r w:rsidR="00B319A6" w:rsidRPr="00425B2A">
        <w:rPr>
          <w:i/>
          <w:lang w:val="sr-Latn-CS"/>
        </w:rPr>
        <w:t xml:space="preserve"> </w:t>
      </w:r>
      <w:r w:rsidRPr="00425B2A">
        <w:rPr>
          <w:lang w:val="sr-Latn-CS"/>
        </w:rPr>
        <w:t>.</w:t>
      </w:r>
    </w:p>
    <w:p w14:paraId="2C0B7821" w14:textId="2E6CB7E8" w:rsidR="00692F62" w:rsidRPr="00425B2A" w:rsidRDefault="00692F62" w:rsidP="00692F62">
      <w:pPr>
        <w:ind w:left="360" w:firstLine="360"/>
        <w:rPr>
          <w:lang w:val="sr-Latn-CS"/>
        </w:rPr>
      </w:pPr>
    </w:p>
    <w:p w14:paraId="654F0DE7" w14:textId="28246F98" w:rsidR="00393D52" w:rsidRPr="00425B2A" w:rsidRDefault="00393D52" w:rsidP="00BE4E2E">
      <w:pPr>
        <w:rPr>
          <w:noProof/>
        </w:rPr>
      </w:pPr>
    </w:p>
    <w:p w14:paraId="73517AA5" w14:textId="45204801" w:rsidR="00BE4E2E" w:rsidRPr="00425B2A" w:rsidRDefault="003F36FD" w:rsidP="00BE4E2E">
      <w:pPr>
        <w:rPr>
          <w:noProof/>
          <w:lang w:val="sr-Latn-CS"/>
        </w:rPr>
      </w:pPr>
      <w:r w:rsidRPr="003F36FD">
        <w:rPr>
          <w:noProof/>
          <w:lang w:val="sr-Latn-CS"/>
        </w:rPr>
        <w:drawing>
          <wp:inline distT="0" distB="0" distL="0" distR="0" wp14:anchorId="5F0CAEAC" wp14:editId="7716EA1D">
            <wp:extent cx="5943600" cy="274891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915"/>
                    </a:xfrm>
                    <a:prstGeom prst="rect">
                      <a:avLst/>
                    </a:prstGeom>
                  </pic:spPr>
                </pic:pic>
              </a:graphicData>
            </a:graphic>
          </wp:inline>
        </w:drawing>
      </w:r>
    </w:p>
    <w:p w14:paraId="5EC42D0B" w14:textId="77777777" w:rsidR="00BE4E2E" w:rsidRPr="00425B2A" w:rsidRDefault="00BE4E2E" w:rsidP="00BE4E2E">
      <w:pPr>
        <w:rPr>
          <w:noProof/>
          <w:lang w:val="sr-Latn-CS"/>
        </w:rPr>
      </w:pPr>
    </w:p>
    <w:p w14:paraId="672F340A" w14:textId="77777777" w:rsidR="00BE4E2E" w:rsidRPr="00425B2A" w:rsidRDefault="00BE4E2E" w:rsidP="00BE4E2E">
      <w:pPr>
        <w:rPr>
          <w:noProof/>
          <w:lang w:val="sr-Latn-CS"/>
        </w:rPr>
      </w:pPr>
    </w:p>
    <w:p w14:paraId="41E2DDF3" w14:textId="7DB741FB" w:rsidR="00BE4E2E" w:rsidRPr="00425B2A" w:rsidRDefault="00BE4E2E" w:rsidP="00BE4E2E">
      <w:pPr>
        <w:jc w:val="center"/>
        <w:rPr>
          <w:lang w:val="sr-Latn-CS"/>
        </w:rPr>
      </w:pPr>
    </w:p>
    <w:p w14:paraId="67CB542B" w14:textId="77777777" w:rsidR="00511ED9" w:rsidRPr="00425B2A" w:rsidRDefault="00511ED9" w:rsidP="00BE4E2E">
      <w:pPr>
        <w:jc w:val="center"/>
        <w:rPr>
          <w:lang w:val="sr-Latn-CS"/>
        </w:rPr>
      </w:pPr>
    </w:p>
    <w:p w14:paraId="1A9A5D9D" w14:textId="77777777" w:rsidR="00511ED9" w:rsidRPr="00425B2A" w:rsidRDefault="00511ED9" w:rsidP="00BE4E2E">
      <w:pPr>
        <w:jc w:val="center"/>
      </w:pPr>
    </w:p>
    <w:p w14:paraId="3EF88357" w14:textId="77777777" w:rsidR="00BE4E2E" w:rsidRPr="00425B2A" w:rsidRDefault="00BE4E2E" w:rsidP="00BE4E2E">
      <w:pPr>
        <w:rPr>
          <w:lang w:val="sr-Latn-CS"/>
        </w:rPr>
      </w:pPr>
    </w:p>
    <w:p w14:paraId="5F84DF02" w14:textId="77777777" w:rsidR="008950FA" w:rsidRPr="00425B2A" w:rsidRDefault="008950FA" w:rsidP="00DC4A22">
      <w:pPr>
        <w:rPr>
          <w:lang w:val="sr-Latn-CS"/>
        </w:rPr>
      </w:pPr>
    </w:p>
    <w:p w14:paraId="6A80349C" w14:textId="29C5E5D2" w:rsidR="00CA6ED1" w:rsidRPr="00425B2A" w:rsidRDefault="00CA6ED1" w:rsidP="00B93C84">
      <w:pPr>
        <w:pStyle w:val="Heading1"/>
        <w:numPr>
          <w:ilvl w:val="0"/>
          <w:numId w:val="9"/>
        </w:numPr>
        <w:rPr>
          <w:rFonts w:ascii="Times New Roman" w:hAnsi="Times New Roman"/>
          <w:szCs w:val="28"/>
          <w:lang w:val="sr-Latn-CS"/>
        </w:rPr>
      </w:pPr>
      <w:bookmarkStart w:id="13" w:name="_Toc75643938"/>
      <w:bookmarkStart w:id="14" w:name="_Toc144046299"/>
      <w:bookmarkStart w:id="15" w:name="_Hlk107477748"/>
      <w:r w:rsidRPr="00425B2A">
        <w:rPr>
          <w:rFonts w:ascii="Times New Roman" w:hAnsi="Times New Roman"/>
          <w:szCs w:val="28"/>
          <w:lang w:val="sr-Latn-CS"/>
        </w:rPr>
        <w:t>Menjanje podataka o sebi</w:t>
      </w:r>
      <w:bookmarkEnd w:id="13"/>
      <w:r w:rsidR="00A75164" w:rsidRPr="00425B2A">
        <w:rPr>
          <w:rFonts w:ascii="Times New Roman" w:hAnsi="Times New Roman"/>
          <w:szCs w:val="28"/>
          <w:lang w:val="sr-Latn-CS"/>
        </w:rPr>
        <w:t xml:space="preserve"> </w:t>
      </w:r>
      <w:bookmarkEnd w:id="15"/>
    </w:p>
    <w:p w14:paraId="536F3C42" w14:textId="520580A0" w:rsidR="002524DF" w:rsidRPr="00425B2A" w:rsidRDefault="00047C77" w:rsidP="00DC4A22">
      <w:pPr>
        <w:rPr>
          <w:lang w:val="sr-Latn-CS"/>
        </w:rPr>
      </w:pPr>
      <w:r w:rsidRPr="00425B2A">
        <w:rPr>
          <w:lang w:val="sr-Latn-CS"/>
        </w:rPr>
        <w:t>Korisnicima koji su registrovani dozvoljeno je menjanje podataka</w:t>
      </w:r>
      <w:r w:rsidR="00E17267" w:rsidRPr="00425B2A">
        <w:rPr>
          <w:lang w:val="sr-Latn-CS"/>
        </w:rPr>
        <w:t xml:space="preserve">. Korisnicima je dozvoljeno menjanje </w:t>
      </w:r>
      <w:r w:rsidR="003B7283" w:rsidRPr="00425B2A">
        <w:rPr>
          <w:lang w:val="sr-Latn-CS"/>
        </w:rPr>
        <w:t>skoro svih</w:t>
      </w:r>
      <w:r w:rsidR="00E17267" w:rsidRPr="00425B2A">
        <w:rPr>
          <w:lang w:val="sr-Latn-CS"/>
        </w:rPr>
        <w:t xml:space="preserve"> podataka </w:t>
      </w:r>
      <w:r w:rsidR="003B7283" w:rsidRPr="00425B2A">
        <w:rPr>
          <w:lang w:val="sr-Latn-CS"/>
        </w:rPr>
        <w:t>osim email adrese</w:t>
      </w:r>
      <w:r w:rsidR="009E4A79">
        <w:rPr>
          <w:lang w:val="sr-Latn-CS"/>
        </w:rPr>
        <w:t xml:space="preserve"> i rođendana</w:t>
      </w:r>
      <w:r w:rsidR="00DC645F" w:rsidRPr="00425B2A">
        <w:rPr>
          <w:lang w:val="sr-Latn-CS"/>
        </w:rPr>
        <w:t>.</w:t>
      </w:r>
    </w:p>
    <w:p w14:paraId="6D6785EB" w14:textId="526A1482" w:rsidR="004B7833" w:rsidRPr="00425B2A" w:rsidRDefault="004B7833" w:rsidP="00B93C84">
      <w:pPr>
        <w:numPr>
          <w:ilvl w:val="0"/>
          <w:numId w:val="4"/>
        </w:numPr>
        <w:rPr>
          <w:lang w:val="sr-Latn-CS"/>
        </w:rPr>
      </w:pPr>
      <w:r w:rsidRPr="00425B2A">
        <w:rPr>
          <w:lang w:val="sr-Latn-CS"/>
        </w:rPr>
        <w:t>Korisnik se prijavi na sistem</w:t>
      </w:r>
      <w:r w:rsidR="00DD1232">
        <w:rPr>
          <w:lang w:val="sr-Latn-CS"/>
        </w:rPr>
        <w:t xml:space="preserve"> kao Student</w:t>
      </w:r>
    </w:p>
    <w:p w14:paraId="34129500" w14:textId="37C570A5" w:rsidR="001366AB" w:rsidRPr="00425B2A" w:rsidRDefault="004B7833" w:rsidP="00B93C84">
      <w:pPr>
        <w:numPr>
          <w:ilvl w:val="0"/>
          <w:numId w:val="4"/>
        </w:numPr>
        <w:rPr>
          <w:lang w:val="sr-Latn-CS"/>
        </w:rPr>
      </w:pPr>
      <w:r w:rsidRPr="00425B2A">
        <w:rPr>
          <w:lang w:val="sr-Latn-CS"/>
        </w:rPr>
        <w:t xml:space="preserve">Korisnik odabere sa menija opciju </w:t>
      </w:r>
      <w:r w:rsidR="0015215E" w:rsidRPr="00425B2A">
        <w:rPr>
          <w:i/>
          <w:lang w:val="sr-Latn-CS"/>
        </w:rPr>
        <w:t>Izmeni</w:t>
      </w:r>
      <w:r w:rsidRPr="00425B2A">
        <w:rPr>
          <w:i/>
          <w:lang w:val="sr-Latn-CS"/>
        </w:rPr>
        <w:t xml:space="preserve"> profil </w:t>
      </w:r>
      <w:r w:rsidRPr="00425B2A">
        <w:rPr>
          <w:lang w:val="sr-Latn-CS"/>
        </w:rPr>
        <w:t xml:space="preserve">kako bi promenio podatke. Forma za korisnika regostrovanog kao </w:t>
      </w:r>
      <w:r w:rsidR="009E4A79">
        <w:rPr>
          <w:lang w:val="sr-Latn-CS"/>
        </w:rPr>
        <w:t>Student</w:t>
      </w:r>
      <w:r w:rsidRPr="00425B2A">
        <w:rPr>
          <w:lang w:val="sr-Latn-CS"/>
        </w:rPr>
        <w:t xml:space="preserve">  izgleda kao na sledećoj slici.</w:t>
      </w:r>
      <w:r w:rsidR="00ED29FF" w:rsidRPr="00425B2A">
        <w:rPr>
          <w:lang w:val="sr-Latn-CS"/>
        </w:rPr>
        <w:t xml:space="preserve"> </w:t>
      </w:r>
    </w:p>
    <w:p w14:paraId="3939877C" w14:textId="77777777" w:rsidR="00F44944" w:rsidRPr="00425B2A" w:rsidRDefault="00F44944" w:rsidP="001366AB">
      <w:pPr>
        <w:ind w:left="360"/>
        <w:rPr>
          <w:lang w:val="sr-Latn-CS"/>
        </w:rPr>
      </w:pPr>
    </w:p>
    <w:p w14:paraId="2C654D09" w14:textId="03B55443" w:rsidR="00F44944" w:rsidRPr="00425B2A" w:rsidRDefault="00F95E11" w:rsidP="00343D0E">
      <w:pPr>
        <w:rPr>
          <w:lang w:val="sr-Latn-CS"/>
        </w:rPr>
      </w:pPr>
      <w:r w:rsidRPr="00F95E11">
        <w:rPr>
          <w:noProof/>
        </w:rPr>
        <w:lastRenderedPageBreak/>
        <w:drawing>
          <wp:inline distT="0" distB="0" distL="0" distR="0" wp14:anchorId="3D021E63" wp14:editId="3AD475BB">
            <wp:extent cx="59436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5750"/>
                    </a:xfrm>
                    <a:prstGeom prst="rect">
                      <a:avLst/>
                    </a:prstGeom>
                  </pic:spPr>
                </pic:pic>
              </a:graphicData>
            </a:graphic>
          </wp:inline>
        </w:drawing>
      </w:r>
    </w:p>
    <w:p w14:paraId="6B9E417B" w14:textId="1C708528" w:rsidR="00A9439F" w:rsidRPr="00425B2A" w:rsidRDefault="00A9439F" w:rsidP="00A9439F">
      <w:pPr>
        <w:ind w:left="720"/>
        <w:rPr>
          <w:lang w:val="sr-Latn-CS"/>
        </w:rPr>
      </w:pPr>
    </w:p>
    <w:p w14:paraId="276CBDEF" w14:textId="44125210" w:rsidR="0090511D" w:rsidRPr="00425B2A" w:rsidRDefault="0090511D" w:rsidP="00D6370F">
      <w:pPr>
        <w:rPr>
          <w:lang w:val="sr-Latn-CS"/>
        </w:rPr>
      </w:pPr>
    </w:p>
    <w:p w14:paraId="707E5A85" w14:textId="77777777" w:rsidR="0090511D" w:rsidRPr="00425B2A" w:rsidRDefault="0090511D" w:rsidP="00A9439F">
      <w:pPr>
        <w:ind w:left="720"/>
        <w:rPr>
          <w:lang w:val="sr-Latn-CS"/>
        </w:rPr>
      </w:pPr>
    </w:p>
    <w:p w14:paraId="0A18F190" w14:textId="5F4F5966" w:rsidR="0090511D" w:rsidRPr="00425B2A" w:rsidRDefault="0090511D" w:rsidP="0090511D">
      <w:pPr>
        <w:jc w:val="center"/>
        <w:rPr>
          <w:lang w:val="sr-Latn-CS"/>
        </w:rPr>
      </w:pPr>
    </w:p>
    <w:p w14:paraId="16FB8F24" w14:textId="77777777" w:rsidR="0090511D" w:rsidRPr="00425B2A" w:rsidRDefault="0090511D" w:rsidP="00A9439F">
      <w:pPr>
        <w:ind w:left="720"/>
        <w:rPr>
          <w:lang w:val="sr-Latn-CS"/>
        </w:rPr>
      </w:pPr>
    </w:p>
    <w:p w14:paraId="184530FC" w14:textId="140CC80F" w:rsidR="0090511D" w:rsidRPr="00425B2A" w:rsidRDefault="00F95E11" w:rsidP="00E0250E">
      <w:pPr>
        <w:rPr>
          <w:lang w:val="sr-Latn-CS"/>
        </w:rPr>
      </w:pPr>
      <w:r w:rsidRPr="00F95E11">
        <w:rPr>
          <w:noProof/>
        </w:rPr>
        <w:drawing>
          <wp:inline distT="0" distB="0" distL="0" distR="0" wp14:anchorId="04DB9837" wp14:editId="47E0BF04">
            <wp:extent cx="5943600" cy="2741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1295"/>
                    </a:xfrm>
                    <a:prstGeom prst="rect">
                      <a:avLst/>
                    </a:prstGeom>
                  </pic:spPr>
                </pic:pic>
              </a:graphicData>
            </a:graphic>
          </wp:inline>
        </w:drawing>
      </w:r>
    </w:p>
    <w:p w14:paraId="6D5F5C62" w14:textId="77777777" w:rsidR="0090511D" w:rsidRPr="00425B2A" w:rsidRDefault="0090511D" w:rsidP="0090511D">
      <w:pPr>
        <w:rPr>
          <w:lang w:val="sr-Latn-CS"/>
        </w:rPr>
      </w:pPr>
    </w:p>
    <w:p w14:paraId="78CC18ED" w14:textId="77777777" w:rsidR="0090511D" w:rsidRPr="00425B2A" w:rsidRDefault="0090511D" w:rsidP="0090511D">
      <w:pPr>
        <w:rPr>
          <w:lang w:val="sr-Latn-CS"/>
        </w:rPr>
      </w:pPr>
    </w:p>
    <w:p w14:paraId="1E9498B8" w14:textId="77777777" w:rsidR="0090511D" w:rsidRPr="00425B2A" w:rsidRDefault="0090511D" w:rsidP="0090511D">
      <w:pPr>
        <w:rPr>
          <w:lang w:val="sr-Latn-CS"/>
        </w:rPr>
      </w:pPr>
    </w:p>
    <w:p w14:paraId="2FDF0B38" w14:textId="77777777" w:rsidR="0090511D" w:rsidRPr="00425B2A" w:rsidRDefault="0090511D" w:rsidP="0090511D">
      <w:pPr>
        <w:jc w:val="center"/>
        <w:rPr>
          <w:lang w:val="sr-Latn-CS"/>
        </w:rPr>
      </w:pPr>
    </w:p>
    <w:p w14:paraId="25553B24" w14:textId="7CA7E4DE" w:rsidR="008F5D15" w:rsidRPr="00425B2A" w:rsidRDefault="008F5D15" w:rsidP="008F5D15">
      <w:pPr>
        <w:jc w:val="center"/>
        <w:rPr>
          <w:lang w:val="sr-Latn-CS"/>
        </w:rPr>
      </w:pPr>
    </w:p>
    <w:p w14:paraId="55EB49CF" w14:textId="77777777" w:rsidR="0090511D" w:rsidRPr="00425B2A" w:rsidRDefault="0090511D" w:rsidP="0090511D">
      <w:pPr>
        <w:rPr>
          <w:lang w:val="sr-Latn-CS"/>
        </w:rPr>
      </w:pPr>
    </w:p>
    <w:p w14:paraId="1D5DD4F5" w14:textId="77777777" w:rsidR="0090511D" w:rsidRPr="00425B2A" w:rsidRDefault="0090511D" w:rsidP="0090511D">
      <w:pPr>
        <w:rPr>
          <w:lang w:val="sr-Latn-CS"/>
        </w:rPr>
      </w:pPr>
    </w:p>
    <w:p w14:paraId="51EA1743" w14:textId="77777777" w:rsidR="0090511D" w:rsidRPr="00425B2A" w:rsidRDefault="0090511D" w:rsidP="0090511D">
      <w:pPr>
        <w:rPr>
          <w:lang w:val="sr-Latn-CS"/>
        </w:rPr>
      </w:pPr>
    </w:p>
    <w:p w14:paraId="14A6A9E2" w14:textId="1BDCCB2D" w:rsidR="00E91542" w:rsidRPr="00425B2A" w:rsidRDefault="00E91542" w:rsidP="006D1CFF">
      <w:pPr>
        <w:rPr>
          <w:lang w:val="sr-Latn-CS"/>
        </w:rPr>
      </w:pPr>
    </w:p>
    <w:p w14:paraId="7A13605C" w14:textId="4963A57D" w:rsidR="009F12E9" w:rsidRPr="00425B2A" w:rsidRDefault="009F12E9" w:rsidP="004B7833">
      <w:pPr>
        <w:jc w:val="center"/>
        <w:rPr>
          <w:lang w:val="sr-Latn-CS"/>
        </w:rPr>
      </w:pPr>
    </w:p>
    <w:p w14:paraId="54649BB0" w14:textId="77777777" w:rsidR="009F12E9" w:rsidRPr="00425B2A" w:rsidRDefault="009F12E9" w:rsidP="004B7833">
      <w:pPr>
        <w:jc w:val="center"/>
        <w:rPr>
          <w:lang w:val="sr-Latn-CS"/>
        </w:rPr>
      </w:pPr>
    </w:p>
    <w:p w14:paraId="484260AA" w14:textId="77777777" w:rsidR="00DD1232" w:rsidRPr="00425B2A" w:rsidRDefault="00DD1232" w:rsidP="00DD1232">
      <w:pPr>
        <w:rPr>
          <w:lang w:val="sr-Latn-CS"/>
        </w:rPr>
      </w:pPr>
      <w:r w:rsidRPr="00425B2A">
        <w:rPr>
          <w:lang w:val="sr-Latn-CS"/>
        </w:rPr>
        <w:lastRenderedPageBreak/>
        <w:t>Korisnicima koji su registrovani dozvoljeno je menjanje podataka. Korisnicima je dozvoljeno menjanje skoro svih podataka osim email adrese</w:t>
      </w:r>
      <w:r>
        <w:rPr>
          <w:lang w:val="sr-Latn-CS"/>
        </w:rPr>
        <w:t xml:space="preserve"> i rođendana</w:t>
      </w:r>
      <w:r w:rsidRPr="00425B2A">
        <w:rPr>
          <w:lang w:val="sr-Latn-CS"/>
        </w:rPr>
        <w:t>.</w:t>
      </w:r>
    </w:p>
    <w:p w14:paraId="35833D30" w14:textId="6029B36A" w:rsidR="00DD1232" w:rsidRPr="00425B2A" w:rsidRDefault="00DD1232" w:rsidP="00B93C84">
      <w:pPr>
        <w:numPr>
          <w:ilvl w:val="0"/>
          <w:numId w:val="6"/>
        </w:numPr>
        <w:rPr>
          <w:lang w:val="sr-Latn-CS"/>
        </w:rPr>
      </w:pPr>
      <w:r w:rsidRPr="00425B2A">
        <w:rPr>
          <w:lang w:val="sr-Latn-CS"/>
        </w:rPr>
        <w:t>Korisnik se prijavi na sistem</w:t>
      </w:r>
      <w:r>
        <w:rPr>
          <w:lang w:val="sr-Latn-CS"/>
        </w:rPr>
        <w:t xml:space="preserve"> kao Profesor</w:t>
      </w:r>
    </w:p>
    <w:p w14:paraId="06CF35B4" w14:textId="2CB3A9D2" w:rsidR="00DD1232" w:rsidRPr="00425B2A" w:rsidRDefault="00DD1232" w:rsidP="00B93C84">
      <w:pPr>
        <w:numPr>
          <w:ilvl w:val="0"/>
          <w:numId w:val="6"/>
        </w:numPr>
        <w:rPr>
          <w:lang w:val="sr-Latn-CS"/>
        </w:rPr>
      </w:pPr>
      <w:r w:rsidRPr="00425B2A">
        <w:rPr>
          <w:lang w:val="sr-Latn-CS"/>
        </w:rPr>
        <w:t xml:space="preserve">Korisnik odabere sa menija opciju </w:t>
      </w:r>
      <w:r w:rsidRPr="00425B2A">
        <w:rPr>
          <w:i/>
          <w:lang w:val="sr-Latn-CS"/>
        </w:rPr>
        <w:t xml:space="preserve">Izmeni profil </w:t>
      </w:r>
      <w:r w:rsidRPr="00425B2A">
        <w:rPr>
          <w:lang w:val="sr-Latn-CS"/>
        </w:rPr>
        <w:t xml:space="preserve">kako bi promenio podatke. Forma za korisnika regostrovanog kao </w:t>
      </w:r>
      <w:r>
        <w:rPr>
          <w:lang w:val="sr-Latn-CS"/>
        </w:rPr>
        <w:t>Profesor</w:t>
      </w:r>
      <w:r w:rsidRPr="00425B2A">
        <w:rPr>
          <w:lang w:val="sr-Latn-CS"/>
        </w:rPr>
        <w:t xml:space="preserve">  izgleda kao na sledećoj slici. </w:t>
      </w:r>
    </w:p>
    <w:p w14:paraId="264F8547" w14:textId="77777777" w:rsidR="00DD1232" w:rsidRPr="00425B2A" w:rsidRDefault="00DD1232" w:rsidP="00DD1232">
      <w:pPr>
        <w:rPr>
          <w:lang w:val="sr-Latn-CS"/>
        </w:rPr>
      </w:pPr>
    </w:p>
    <w:p w14:paraId="30DCDD3A" w14:textId="5FEE3E49" w:rsidR="00B8146B" w:rsidRPr="00425B2A" w:rsidRDefault="00B8146B" w:rsidP="00B93C84">
      <w:pPr>
        <w:pStyle w:val="Heading1"/>
        <w:numPr>
          <w:ilvl w:val="0"/>
          <w:numId w:val="9"/>
        </w:numPr>
        <w:rPr>
          <w:rFonts w:ascii="Times New Roman" w:hAnsi="Times New Roman"/>
          <w:lang w:val="sr-Latn-CS"/>
        </w:rPr>
      </w:pPr>
      <w:bookmarkStart w:id="16" w:name="_Toc75626243"/>
      <w:bookmarkStart w:id="17" w:name="_Toc75643939"/>
      <w:bookmarkEnd w:id="14"/>
      <w:r w:rsidRPr="00425B2A">
        <w:rPr>
          <w:rFonts w:ascii="Times New Roman" w:hAnsi="Times New Roman"/>
          <w:lang w:val="sr-Latn-CS"/>
        </w:rPr>
        <w:t>Početna strana</w:t>
      </w:r>
      <w:bookmarkEnd w:id="16"/>
      <w:bookmarkEnd w:id="17"/>
    </w:p>
    <w:p w14:paraId="06190B55" w14:textId="4402CDB5" w:rsidR="00297656" w:rsidRPr="00425B2A" w:rsidRDefault="00297656" w:rsidP="00297656">
      <w:pPr>
        <w:ind w:left="360"/>
        <w:rPr>
          <w:lang w:val="sr-Latn-CS"/>
        </w:rPr>
      </w:pPr>
      <w:r w:rsidRPr="00425B2A">
        <w:rPr>
          <w:lang w:val="sr-Latn-CS"/>
        </w:rPr>
        <w:t>U zavisnosti od tipa profila, korisnici dobijaju različit izgled početne strane.</w:t>
      </w:r>
    </w:p>
    <w:p w14:paraId="024DCB97" w14:textId="077A9DE2" w:rsidR="00874253" w:rsidRPr="00425B2A" w:rsidRDefault="006D5286" w:rsidP="006D5286">
      <w:pPr>
        <w:pStyle w:val="Heading2"/>
        <w:numPr>
          <w:ilvl w:val="0"/>
          <w:numId w:val="0"/>
        </w:numPr>
        <w:ind w:left="576"/>
        <w:rPr>
          <w:rFonts w:ascii="Times New Roman" w:hAnsi="Times New Roman"/>
          <w:lang w:val="sr-Latn-CS"/>
        </w:rPr>
      </w:pPr>
      <w:r>
        <w:rPr>
          <w:rFonts w:ascii="Times New Roman" w:hAnsi="Times New Roman"/>
          <w:lang w:val="sr-Latn-CS"/>
        </w:rPr>
        <w:t>6.1</w:t>
      </w:r>
      <w:r w:rsidR="005258BD" w:rsidRPr="00425B2A">
        <w:rPr>
          <w:rFonts w:ascii="Times New Roman" w:hAnsi="Times New Roman"/>
          <w:lang w:val="sr-Latn-CS"/>
        </w:rPr>
        <w:t xml:space="preserve"> </w:t>
      </w:r>
      <w:bookmarkStart w:id="18" w:name="_Toc75626244"/>
      <w:bookmarkStart w:id="19" w:name="_Toc75643940"/>
      <w:r w:rsidR="005258BD" w:rsidRPr="00425B2A">
        <w:rPr>
          <w:rFonts w:ascii="Times New Roman" w:hAnsi="Times New Roman"/>
          <w:lang w:val="sr-Latn-CS"/>
        </w:rPr>
        <w:t>Početna stra</w:t>
      </w:r>
      <w:r w:rsidR="00FF52D0" w:rsidRPr="00425B2A">
        <w:rPr>
          <w:rFonts w:ascii="Times New Roman" w:hAnsi="Times New Roman"/>
          <w:lang w:val="sr-Latn-CS"/>
        </w:rPr>
        <w:t xml:space="preserve">na – </w:t>
      </w:r>
      <w:bookmarkEnd w:id="18"/>
      <w:bookmarkEnd w:id="19"/>
      <w:r w:rsidR="00DD1232">
        <w:rPr>
          <w:rFonts w:ascii="Times New Roman" w:hAnsi="Times New Roman"/>
          <w:lang w:val="sr-Latn-CS"/>
        </w:rPr>
        <w:t>Student</w:t>
      </w:r>
      <w:r w:rsidR="00FF52D0" w:rsidRPr="00425B2A">
        <w:rPr>
          <w:rFonts w:ascii="Times New Roman" w:hAnsi="Times New Roman"/>
          <w:lang w:val="sr-Latn-CS"/>
        </w:rPr>
        <w:t xml:space="preserve"> </w:t>
      </w:r>
    </w:p>
    <w:p w14:paraId="292719B4" w14:textId="7921D533" w:rsidR="007F5568" w:rsidRPr="00425B2A" w:rsidRDefault="0021248A" w:rsidP="0021248A">
      <w:pPr>
        <w:ind w:left="936"/>
        <w:rPr>
          <w:lang w:val="sr-Latn-CS"/>
        </w:rPr>
      </w:pPr>
      <w:r w:rsidRPr="00425B2A">
        <w:rPr>
          <w:lang w:val="sr-Latn-CS"/>
        </w:rPr>
        <w:t xml:space="preserve">Početna strana </w:t>
      </w:r>
      <w:r w:rsidR="00DD1232">
        <w:rPr>
          <w:lang w:val="sr-Latn-CS"/>
        </w:rPr>
        <w:t>studenta</w:t>
      </w:r>
      <w:r w:rsidRPr="00425B2A">
        <w:rPr>
          <w:lang w:val="sr-Latn-CS"/>
        </w:rPr>
        <w:t xml:space="preserve"> je prvenstveno namenjena </w:t>
      </w:r>
      <w:r w:rsidR="00DD1232">
        <w:rPr>
          <w:lang w:val="sr-Latn-CS"/>
        </w:rPr>
        <w:t>dodavanju novih oglasa</w:t>
      </w:r>
      <w:r w:rsidR="0013004C">
        <w:rPr>
          <w:lang w:val="sr-Latn-CS"/>
        </w:rPr>
        <w:t xml:space="preserve"> za cimera, tutora ili drugara . Ova stranica takodje pruža mogu</w:t>
      </w:r>
      <w:r w:rsidR="0013004C">
        <w:rPr>
          <w:lang w:val="sr-Latn-RS"/>
        </w:rPr>
        <w:t xml:space="preserve">ćnost </w:t>
      </w:r>
      <w:r w:rsidR="0013004C">
        <w:rPr>
          <w:lang w:val="sr-Latn-CS"/>
        </w:rPr>
        <w:t xml:space="preserve">za listanje oglasa koje je student postavio. Takođe mu daje mogućnost brisanja i dodavanja oglasa. </w:t>
      </w:r>
    </w:p>
    <w:p w14:paraId="5C1B13D7" w14:textId="77777777" w:rsidR="00E54903" w:rsidRPr="00425B2A" w:rsidRDefault="00E54903" w:rsidP="00460802">
      <w:pPr>
        <w:rPr>
          <w:lang w:val="sr-Latn-CS"/>
        </w:rPr>
      </w:pPr>
    </w:p>
    <w:p w14:paraId="28F44FD8" w14:textId="77777777" w:rsidR="00E54903" w:rsidRPr="00425B2A" w:rsidRDefault="00E54903" w:rsidP="00460802">
      <w:pPr>
        <w:rPr>
          <w:lang w:val="sr-Latn-CS"/>
        </w:rPr>
      </w:pPr>
    </w:p>
    <w:p w14:paraId="23D936F7" w14:textId="2EE70304" w:rsidR="00E54903" w:rsidRPr="00425B2A" w:rsidRDefault="0013004C" w:rsidP="00460802">
      <w:pPr>
        <w:rPr>
          <w:lang w:val="sr-Latn-CS"/>
        </w:rPr>
      </w:pPr>
      <w:r w:rsidRPr="0013004C">
        <w:rPr>
          <w:noProof/>
        </w:rPr>
        <w:drawing>
          <wp:inline distT="0" distB="0" distL="0" distR="0" wp14:anchorId="7146782D" wp14:editId="37BB7E3F">
            <wp:extent cx="5943600" cy="33680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8040"/>
                    </a:xfrm>
                    <a:prstGeom prst="rect">
                      <a:avLst/>
                    </a:prstGeom>
                  </pic:spPr>
                </pic:pic>
              </a:graphicData>
            </a:graphic>
          </wp:inline>
        </w:drawing>
      </w:r>
    </w:p>
    <w:p w14:paraId="2CB44187" w14:textId="77777777" w:rsidR="00E54903" w:rsidRPr="00425B2A" w:rsidRDefault="00E54903" w:rsidP="00460802">
      <w:pPr>
        <w:rPr>
          <w:lang w:val="sr-Latn-CS"/>
        </w:rPr>
      </w:pPr>
    </w:p>
    <w:p w14:paraId="0850A393" w14:textId="660F5EAC" w:rsidR="00E54903" w:rsidRPr="00425B2A" w:rsidRDefault="00E54903" w:rsidP="00460802">
      <w:pPr>
        <w:rPr>
          <w:lang w:val="sr-Latn-CS"/>
        </w:rPr>
      </w:pPr>
    </w:p>
    <w:p w14:paraId="4C4B482F" w14:textId="77777777" w:rsidR="00E54903" w:rsidRPr="00425B2A" w:rsidRDefault="00E54903" w:rsidP="00460802">
      <w:pPr>
        <w:rPr>
          <w:lang w:val="sr-Latn-CS"/>
        </w:rPr>
      </w:pPr>
    </w:p>
    <w:p w14:paraId="1982334D" w14:textId="22E2A86F" w:rsidR="00E54903" w:rsidRPr="00425B2A" w:rsidRDefault="0084151F" w:rsidP="00460802">
      <w:pPr>
        <w:rPr>
          <w:lang w:val="sr-Latn-CS"/>
        </w:rPr>
      </w:pPr>
      <w:r w:rsidRPr="006D7164">
        <w:rPr>
          <w:noProof/>
          <w:lang w:val="sr-Latn-CS"/>
        </w:rPr>
        <w:lastRenderedPageBreak/>
        <w:drawing>
          <wp:anchor distT="0" distB="0" distL="114300" distR="114300" simplePos="0" relativeHeight="251662336" behindDoc="0" locked="0" layoutInCell="1" allowOverlap="1" wp14:anchorId="1B1DDBC7" wp14:editId="6796BD90">
            <wp:simplePos x="0" y="0"/>
            <wp:positionH relativeFrom="page">
              <wp:align>left</wp:align>
            </wp:positionH>
            <wp:positionV relativeFrom="paragraph">
              <wp:posOffset>153035</wp:posOffset>
            </wp:positionV>
            <wp:extent cx="7766050" cy="4249420"/>
            <wp:effectExtent l="0" t="0" r="6350"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66050" cy="4249420"/>
                    </a:xfrm>
                    <a:prstGeom prst="rect">
                      <a:avLst/>
                    </a:prstGeom>
                  </pic:spPr>
                </pic:pic>
              </a:graphicData>
            </a:graphic>
            <wp14:sizeRelH relativeFrom="page">
              <wp14:pctWidth>0</wp14:pctWidth>
            </wp14:sizeRelH>
            <wp14:sizeRelV relativeFrom="page">
              <wp14:pctHeight>0</wp14:pctHeight>
            </wp14:sizeRelV>
          </wp:anchor>
        </w:drawing>
      </w:r>
    </w:p>
    <w:p w14:paraId="6A9B1FE7" w14:textId="3D4BE024" w:rsidR="007F5568" w:rsidRPr="00425B2A" w:rsidRDefault="007F5568" w:rsidP="005A2276">
      <w:pPr>
        <w:jc w:val="center"/>
        <w:rPr>
          <w:lang w:val="sr-Latn-CS"/>
        </w:rPr>
      </w:pPr>
      <w:bookmarkStart w:id="20" w:name="_Toc75626245"/>
    </w:p>
    <w:p w14:paraId="34F4BDF1" w14:textId="77777777" w:rsidR="005A2276" w:rsidRPr="00425B2A" w:rsidRDefault="005A2276" w:rsidP="005A2276">
      <w:pPr>
        <w:jc w:val="center"/>
        <w:rPr>
          <w:lang w:val="sr-Latn-CS"/>
        </w:rPr>
      </w:pPr>
    </w:p>
    <w:p w14:paraId="19E7EAD4" w14:textId="77777777" w:rsidR="005A2276" w:rsidRPr="00425B2A" w:rsidRDefault="005A2276" w:rsidP="005A2276">
      <w:pPr>
        <w:jc w:val="center"/>
        <w:rPr>
          <w:lang w:val="sr-Latn-CS"/>
        </w:rPr>
      </w:pPr>
    </w:p>
    <w:p w14:paraId="679524AB" w14:textId="0A980E74" w:rsidR="005A2276" w:rsidRPr="00425B2A" w:rsidRDefault="00592DAE" w:rsidP="005A2276">
      <w:pPr>
        <w:jc w:val="center"/>
        <w:rPr>
          <w:lang w:val="sr-Latn-CS"/>
        </w:rPr>
      </w:pPr>
      <w:r w:rsidRPr="00592DAE">
        <w:rPr>
          <w:noProof/>
          <w:lang w:val="sr-Latn-CS"/>
        </w:rPr>
        <w:drawing>
          <wp:inline distT="0" distB="0" distL="0" distR="0" wp14:anchorId="066F31EA" wp14:editId="3DE9A49B">
            <wp:extent cx="6092821" cy="2871958"/>
            <wp:effectExtent l="0" t="0" r="3810" b="508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8561" cy="2874663"/>
                    </a:xfrm>
                    <a:prstGeom prst="rect">
                      <a:avLst/>
                    </a:prstGeom>
                  </pic:spPr>
                </pic:pic>
              </a:graphicData>
            </a:graphic>
          </wp:inline>
        </w:drawing>
      </w:r>
    </w:p>
    <w:p w14:paraId="7C24CD23" w14:textId="77777777" w:rsidR="005A2276" w:rsidRPr="00425B2A" w:rsidRDefault="005A2276" w:rsidP="005A2276">
      <w:pPr>
        <w:jc w:val="center"/>
        <w:rPr>
          <w:lang w:val="sr-Latn-CS"/>
        </w:rPr>
      </w:pPr>
    </w:p>
    <w:p w14:paraId="3B375BA8" w14:textId="77777777" w:rsidR="005A2276" w:rsidRPr="00425B2A" w:rsidRDefault="005A2276" w:rsidP="005A2276">
      <w:pPr>
        <w:jc w:val="center"/>
        <w:rPr>
          <w:lang w:val="sr-Latn-CS"/>
        </w:rPr>
      </w:pPr>
    </w:p>
    <w:p w14:paraId="5CECD02D" w14:textId="245773F4" w:rsidR="005A2276" w:rsidRDefault="005A2276" w:rsidP="005A2276">
      <w:pPr>
        <w:jc w:val="center"/>
        <w:rPr>
          <w:lang w:val="sr-Latn-CS"/>
        </w:rPr>
      </w:pPr>
    </w:p>
    <w:p w14:paraId="4A080C9D" w14:textId="64B5273D" w:rsidR="0084151F" w:rsidRDefault="0084151F" w:rsidP="005A2276">
      <w:pPr>
        <w:jc w:val="center"/>
        <w:rPr>
          <w:lang w:val="sr-Latn-CS"/>
        </w:rPr>
      </w:pPr>
    </w:p>
    <w:p w14:paraId="14AF4793" w14:textId="2240DB55" w:rsidR="0084151F" w:rsidRDefault="0084151F" w:rsidP="005A2276">
      <w:pPr>
        <w:jc w:val="center"/>
        <w:rPr>
          <w:lang w:val="sr-Latn-CS"/>
        </w:rPr>
      </w:pPr>
    </w:p>
    <w:p w14:paraId="2D2B0640" w14:textId="3AF12308" w:rsidR="0084151F" w:rsidRDefault="0084151F" w:rsidP="005A2276">
      <w:pPr>
        <w:jc w:val="center"/>
        <w:rPr>
          <w:lang w:val="sr-Latn-CS"/>
        </w:rPr>
      </w:pPr>
    </w:p>
    <w:p w14:paraId="4FD9CAF0" w14:textId="0D6659E0" w:rsidR="0084151F" w:rsidRDefault="0084151F" w:rsidP="005A2276">
      <w:pPr>
        <w:jc w:val="center"/>
        <w:rPr>
          <w:lang w:val="sr-Latn-CS"/>
        </w:rPr>
      </w:pPr>
    </w:p>
    <w:p w14:paraId="2A929A01" w14:textId="40832D44" w:rsidR="0084151F" w:rsidRDefault="0084151F" w:rsidP="005A2276">
      <w:pPr>
        <w:jc w:val="center"/>
        <w:rPr>
          <w:lang w:val="sr-Latn-CS"/>
        </w:rPr>
      </w:pPr>
    </w:p>
    <w:p w14:paraId="036C4E6B" w14:textId="02906C37" w:rsidR="0084151F" w:rsidRDefault="0084151F" w:rsidP="005A2276">
      <w:pPr>
        <w:jc w:val="center"/>
        <w:rPr>
          <w:lang w:val="sr-Latn-CS"/>
        </w:rPr>
      </w:pPr>
    </w:p>
    <w:p w14:paraId="1E44E0DF" w14:textId="548EC445" w:rsidR="0084151F" w:rsidRDefault="0084151F" w:rsidP="00592DAE">
      <w:pPr>
        <w:rPr>
          <w:lang w:val="sr-Latn-CS"/>
        </w:rPr>
      </w:pPr>
    </w:p>
    <w:p w14:paraId="040C5F4A" w14:textId="77777777" w:rsidR="0084151F" w:rsidRPr="00425B2A" w:rsidRDefault="0084151F" w:rsidP="005A2276">
      <w:pPr>
        <w:jc w:val="center"/>
        <w:rPr>
          <w:lang w:val="sr-Latn-CS"/>
        </w:rPr>
      </w:pPr>
    </w:p>
    <w:p w14:paraId="0112CAF5" w14:textId="4BA29511" w:rsidR="00A9401F" w:rsidRPr="00425B2A" w:rsidRDefault="006D5286" w:rsidP="007F5568">
      <w:pPr>
        <w:pStyle w:val="Heading2"/>
        <w:numPr>
          <w:ilvl w:val="0"/>
          <w:numId w:val="0"/>
        </w:numPr>
        <w:rPr>
          <w:rFonts w:ascii="Times New Roman" w:hAnsi="Times New Roman"/>
          <w:lang w:val="sr-Latn-CS"/>
        </w:rPr>
      </w:pPr>
      <w:bookmarkStart w:id="21" w:name="_Toc75643941"/>
      <w:r>
        <w:rPr>
          <w:rFonts w:ascii="Times New Roman" w:hAnsi="Times New Roman"/>
          <w:lang w:val="sr-Latn-CS"/>
        </w:rPr>
        <w:t>6.2</w:t>
      </w:r>
      <w:r w:rsidR="007F5568" w:rsidRPr="00425B2A">
        <w:rPr>
          <w:rFonts w:ascii="Times New Roman" w:hAnsi="Times New Roman"/>
          <w:lang w:val="sr-Latn-CS"/>
        </w:rPr>
        <w:t xml:space="preserve"> </w:t>
      </w:r>
      <w:r w:rsidR="00C85C4F" w:rsidRPr="00425B2A">
        <w:rPr>
          <w:rFonts w:ascii="Times New Roman" w:hAnsi="Times New Roman"/>
          <w:lang w:val="sr-Latn-CS"/>
        </w:rPr>
        <w:t xml:space="preserve"> </w:t>
      </w:r>
      <w:r w:rsidR="00FF52D0" w:rsidRPr="00425B2A">
        <w:rPr>
          <w:rFonts w:ascii="Times New Roman" w:hAnsi="Times New Roman"/>
          <w:lang w:val="sr-Latn-CS"/>
        </w:rPr>
        <w:t xml:space="preserve">Početna strana – </w:t>
      </w:r>
      <w:bookmarkEnd w:id="20"/>
      <w:bookmarkEnd w:id="21"/>
      <w:r w:rsidR="006D7164">
        <w:rPr>
          <w:rFonts w:ascii="Times New Roman" w:hAnsi="Times New Roman"/>
          <w:lang w:val="sr-Latn-CS"/>
        </w:rPr>
        <w:t>Profesor</w:t>
      </w:r>
    </w:p>
    <w:p w14:paraId="4438BE62" w14:textId="6757875B" w:rsidR="006E7E38" w:rsidRDefault="006E7E38" w:rsidP="006E7E38">
      <w:pPr>
        <w:rPr>
          <w:lang w:val="sr-Latn-CS"/>
        </w:rPr>
      </w:pPr>
      <w:r w:rsidRPr="00425B2A">
        <w:rPr>
          <w:lang w:val="sr-Latn-CS"/>
        </w:rPr>
        <w:tab/>
        <w:t>Početna strana predavača</w:t>
      </w:r>
      <w:r w:rsidR="0084151F">
        <w:rPr>
          <w:lang w:val="sr-Latn-CS"/>
        </w:rPr>
        <w:t xml:space="preserve"> predstavlja zapravo njegov profil</w:t>
      </w:r>
      <w:r w:rsidR="00EB7835" w:rsidRPr="00425B2A">
        <w:rPr>
          <w:lang w:val="sr-Latn-CS"/>
        </w:rPr>
        <w:t>.</w:t>
      </w:r>
    </w:p>
    <w:p w14:paraId="23F09995" w14:textId="1343C02F" w:rsidR="0084151F" w:rsidRPr="00425B2A" w:rsidRDefault="0084151F" w:rsidP="006E7E38">
      <w:pPr>
        <w:rPr>
          <w:lang w:val="sr-Latn-CS"/>
        </w:rPr>
      </w:pPr>
      <w:r w:rsidRPr="0084151F">
        <w:rPr>
          <w:noProof/>
          <w:lang w:val="sr-Latn-CS"/>
        </w:rPr>
        <w:drawing>
          <wp:inline distT="0" distB="0" distL="0" distR="0" wp14:anchorId="29307E9E" wp14:editId="0A2E1139">
            <wp:extent cx="5943600" cy="3557905"/>
            <wp:effectExtent l="0" t="0" r="0"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7905"/>
                    </a:xfrm>
                    <a:prstGeom prst="rect">
                      <a:avLst/>
                    </a:prstGeom>
                  </pic:spPr>
                </pic:pic>
              </a:graphicData>
            </a:graphic>
          </wp:inline>
        </w:drawing>
      </w:r>
    </w:p>
    <w:p w14:paraId="31C5821F" w14:textId="77777777" w:rsidR="007F5568" w:rsidRPr="00425B2A" w:rsidRDefault="007F5568" w:rsidP="007F5568">
      <w:pPr>
        <w:rPr>
          <w:lang w:val="sr-Latn-CS"/>
        </w:rPr>
      </w:pPr>
    </w:p>
    <w:p w14:paraId="651C8F6C" w14:textId="2D1CF4ED" w:rsidR="004E16D1" w:rsidRPr="00425B2A" w:rsidRDefault="004E16D1" w:rsidP="00133FD8">
      <w:pPr>
        <w:rPr>
          <w:lang w:val="sr-Latn-CS"/>
        </w:rPr>
      </w:pPr>
    </w:p>
    <w:p w14:paraId="7D17E325" w14:textId="0F253B2D" w:rsidR="00345DAB" w:rsidRPr="00425B2A" w:rsidRDefault="00C85C4F" w:rsidP="0008165A">
      <w:pPr>
        <w:jc w:val="center"/>
        <w:rPr>
          <w:lang w:val="sr-Latn-CS"/>
        </w:rPr>
      </w:pPr>
      <w:r w:rsidRPr="00425B2A">
        <w:rPr>
          <w:lang w:val="sr-Latn-CS"/>
        </w:rPr>
        <w:t xml:space="preserve"> </w:t>
      </w:r>
      <w:r w:rsidR="00345DAB" w:rsidRPr="00425B2A">
        <w:rPr>
          <w:lang w:val="sr-Latn-CS"/>
        </w:rPr>
        <w:t xml:space="preserve"> </w:t>
      </w:r>
    </w:p>
    <w:p w14:paraId="2387F33B" w14:textId="77777777" w:rsidR="005A2E7E" w:rsidRPr="00425B2A" w:rsidRDefault="005A2E7E" w:rsidP="0008165A">
      <w:pPr>
        <w:jc w:val="center"/>
        <w:rPr>
          <w:lang w:val="sr-Latn-CS"/>
        </w:rPr>
      </w:pPr>
    </w:p>
    <w:p w14:paraId="2103EADB" w14:textId="6A17D568" w:rsidR="0001614B" w:rsidRPr="00425B2A" w:rsidRDefault="006D5286" w:rsidP="00227FA9">
      <w:pPr>
        <w:pStyle w:val="Heading2"/>
        <w:numPr>
          <w:ilvl w:val="0"/>
          <w:numId w:val="0"/>
        </w:numPr>
        <w:rPr>
          <w:rFonts w:ascii="Times New Roman" w:hAnsi="Times New Roman"/>
          <w:lang w:val="sr-Latn-CS"/>
        </w:rPr>
      </w:pPr>
      <w:bookmarkStart w:id="22" w:name="_Toc75626246"/>
      <w:bookmarkStart w:id="23" w:name="_Toc75643942"/>
      <w:r>
        <w:rPr>
          <w:rFonts w:ascii="Times New Roman" w:hAnsi="Times New Roman"/>
          <w:lang w:val="sr-Latn-CS"/>
        </w:rPr>
        <w:t>6.3</w:t>
      </w:r>
      <w:r w:rsidR="00460802" w:rsidRPr="00425B2A">
        <w:rPr>
          <w:rFonts w:ascii="Times New Roman" w:hAnsi="Times New Roman"/>
          <w:lang w:val="sr-Latn-CS"/>
        </w:rPr>
        <w:t xml:space="preserve"> Početna strana – Administrator</w:t>
      </w:r>
      <w:bookmarkEnd w:id="22"/>
      <w:bookmarkEnd w:id="23"/>
    </w:p>
    <w:p w14:paraId="3E594DBA" w14:textId="77777777" w:rsidR="00F20CDA" w:rsidRPr="00425B2A" w:rsidRDefault="00F20CDA" w:rsidP="00F20CDA">
      <w:pPr>
        <w:rPr>
          <w:lang w:val="sr-Latn-CS"/>
        </w:rPr>
      </w:pPr>
      <w:r w:rsidRPr="00425B2A">
        <w:rPr>
          <w:lang w:val="sr-Latn-CS"/>
        </w:rPr>
        <w:t>Sa ove strane možemo da izaberemo neku od sledećih opcija:</w:t>
      </w:r>
    </w:p>
    <w:p w14:paraId="0307AEE4" w14:textId="5A8D2E0A" w:rsidR="00F20CDA" w:rsidRPr="00425B2A" w:rsidRDefault="00592DAE" w:rsidP="00B93C84">
      <w:pPr>
        <w:numPr>
          <w:ilvl w:val="0"/>
          <w:numId w:val="5"/>
        </w:numPr>
        <w:rPr>
          <w:lang w:val="sr-Latn-CS"/>
        </w:rPr>
      </w:pPr>
      <w:r>
        <w:rPr>
          <w:i/>
          <w:lang w:val="sr-Latn-CS"/>
        </w:rPr>
        <w:t>Lista svih korisnika</w:t>
      </w:r>
      <w:r w:rsidR="00F20CDA" w:rsidRPr="00425B2A">
        <w:rPr>
          <w:lang w:val="sr-Latn-CS"/>
        </w:rPr>
        <w:t xml:space="preserve"> </w:t>
      </w:r>
    </w:p>
    <w:p w14:paraId="58CD1DE5" w14:textId="74DB07F8" w:rsidR="00F20CDA" w:rsidRPr="00425B2A" w:rsidRDefault="00592DAE" w:rsidP="00B93C84">
      <w:pPr>
        <w:numPr>
          <w:ilvl w:val="0"/>
          <w:numId w:val="5"/>
        </w:numPr>
        <w:rPr>
          <w:lang w:val="sr-Latn-CS"/>
        </w:rPr>
      </w:pPr>
      <w:r>
        <w:rPr>
          <w:i/>
          <w:lang w:val="sr-Latn-CS"/>
        </w:rPr>
        <w:t>Banovani korisnici</w:t>
      </w:r>
      <w:r w:rsidR="00F20CDA" w:rsidRPr="00425B2A">
        <w:rPr>
          <w:i/>
          <w:lang w:val="sr-Latn-CS"/>
        </w:rPr>
        <w:t xml:space="preserve"> </w:t>
      </w:r>
    </w:p>
    <w:p w14:paraId="5000B575" w14:textId="70DF50D6" w:rsidR="00F20CDA" w:rsidRPr="00A80BDE" w:rsidRDefault="00592DAE" w:rsidP="00B93C84">
      <w:pPr>
        <w:numPr>
          <w:ilvl w:val="0"/>
          <w:numId w:val="5"/>
        </w:numPr>
        <w:rPr>
          <w:lang w:val="sr-Latn-CS"/>
        </w:rPr>
      </w:pPr>
      <w:r>
        <w:rPr>
          <w:i/>
          <w:lang w:val="sr-Latn-CS"/>
        </w:rPr>
        <w:t>Korisnici koji nisu banovani</w:t>
      </w:r>
      <w:r w:rsidR="00F20CDA" w:rsidRPr="00425B2A">
        <w:rPr>
          <w:i/>
          <w:lang w:val="sr-Latn-RS"/>
        </w:rPr>
        <w:t xml:space="preserve"> </w:t>
      </w:r>
    </w:p>
    <w:p w14:paraId="422D1CD9" w14:textId="7BD6CEB5" w:rsidR="00A80BDE" w:rsidRPr="00A80BDE" w:rsidRDefault="00A80BDE" w:rsidP="00B93C84">
      <w:pPr>
        <w:numPr>
          <w:ilvl w:val="0"/>
          <w:numId w:val="5"/>
        </w:numPr>
        <w:rPr>
          <w:lang w:val="sr-Latn-CS"/>
        </w:rPr>
      </w:pPr>
      <w:r>
        <w:rPr>
          <w:i/>
          <w:lang w:val="sr-Latn-RS"/>
        </w:rPr>
        <w:t>Notifikacije o prijavama</w:t>
      </w:r>
    </w:p>
    <w:p w14:paraId="7AC4FB7F" w14:textId="71F1402E" w:rsidR="00A80BDE" w:rsidRDefault="00A80BDE" w:rsidP="00A80BDE">
      <w:pPr>
        <w:ind w:left="720"/>
        <w:rPr>
          <w:i/>
          <w:lang w:val="sr-Latn-RS"/>
        </w:rPr>
      </w:pPr>
    </w:p>
    <w:p w14:paraId="4F380717" w14:textId="2CD2ADA8" w:rsidR="00A80BDE" w:rsidRDefault="00A80BDE" w:rsidP="00A80BDE">
      <w:pPr>
        <w:ind w:left="720"/>
        <w:rPr>
          <w:i/>
          <w:lang w:val="sr-Latn-RS"/>
        </w:rPr>
      </w:pPr>
    </w:p>
    <w:p w14:paraId="295CCBA4" w14:textId="67FD2299" w:rsidR="00A80BDE" w:rsidRDefault="00A80BDE" w:rsidP="00A80BDE">
      <w:pPr>
        <w:ind w:left="720"/>
        <w:rPr>
          <w:i/>
          <w:lang w:val="sr-Latn-RS"/>
        </w:rPr>
      </w:pPr>
    </w:p>
    <w:p w14:paraId="7525477B" w14:textId="32343C36" w:rsidR="00A80BDE" w:rsidRDefault="00A80BDE" w:rsidP="00A80BDE">
      <w:pPr>
        <w:ind w:left="720"/>
        <w:rPr>
          <w:i/>
          <w:lang w:val="sr-Latn-RS"/>
        </w:rPr>
      </w:pPr>
    </w:p>
    <w:p w14:paraId="18F6A748" w14:textId="497C2975" w:rsidR="00A80BDE" w:rsidRDefault="00A80BDE" w:rsidP="00A80BDE">
      <w:pPr>
        <w:ind w:left="720"/>
        <w:rPr>
          <w:i/>
          <w:lang w:val="sr-Latn-RS"/>
        </w:rPr>
      </w:pPr>
    </w:p>
    <w:p w14:paraId="3B4F3F1A" w14:textId="6A349ADD" w:rsidR="00A80BDE" w:rsidRDefault="00A80BDE" w:rsidP="00A80BDE">
      <w:pPr>
        <w:ind w:left="720"/>
        <w:rPr>
          <w:i/>
          <w:lang w:val="sr-Latn-RS"/>
        </w:rPr>
      </w:pPr>
    </w:p>
    <w:p w14:paraId="7F2608FE" w14:textId="460B1FC6" w:rsidR="00A80BDE" w:rsidRPr="00425B2A" w:rsidRDefault="00A80BDE" w:rsidP="00A80BDE">
      <w:pPr>
        <w:ind w:left="720"/>
        <w:rPr>
          <w:lang w:val="sr-Latn-CS"/>
        </w:rPr>
      </w:pPr>
      <w:r w:rsidRPr="00A80BDE">
        <w:rPr>
          <w:lang w:val="sr-Latn-CS"/>
        </w:rPr>
        <w:drawing>
          <wp:inline distT="0" distB="0" distL="0" distR="0" wp14:anchorId="33CED26F" wp14:editId="691A0121">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8450"/>
                    </a:xfrm>
                    <a:prstGeom prst="rect">
                      <a:avLst/>
                    </a:prstGeom>
                  </pic:spPr>
                </pic:pic>
              </a:graphicData>
            </a:graphic>
          </wp:inline>
        </w:drawing>
      </w:r>
    </w:p>
    <w:p w14:paraId="49CAB734" w14:textId="77777777" w:rsidR="00084765" w:rsidRPr="00425B2A" w:rsidRDefault="00084765" w:rsidP="00084765">
      <w:pPr>
        <w:rPr>
          <w:lang w:val="sr-Latn-CS"/>
        </w:rPr>
      </w:pPr>
    </w:p>
    <w:p w14:paraId="2264272B" w14:textId="66A2F710" w:rsidR="0001614B" w:rsidRPr="00425B2A" w:rsidRDefault="00A80BDE" w:rsidP="0001614B">
      <w:r w:rsidRPr="00A80BDE">
        <w:rPr>
          <w:noProof/>
        </w:rPr>
        <w:drawing>
          <wp:inline distT="0" distB="0" distL="0" distR="0" wp14:anchorId="76901DCC" wp14:editId="7A1083F3">
            <wp:extent cx="59436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0030"/>
                    </a:xfrm>
                    <a:prstGeom prst="rect">
                      <a:avLst/>
                    </a:prstGeom>
                  </pic:spPr>
                </pic:pic>
              </a:graphicData>
            </a:graphic>
          </wp:inline>
        </w:drawing>
      </w:r>
      <w:r w:rsidR="00181002" w:rsidRPr="00181002">
        <w:rPr>
          <w:noProof/>
        </w:rPr>
        <w:t xml:space="preserve"> </w:t>
      </w:r>
    </w:p>
    <w:p w14:paraId="795BFF8C" w14:textId="77777777" w:rsidR="00902AEA" w:rsidRPr="00425B2A" w:rsidRDefault="00902AEA" w:rsidP="005258BD">
      <w:pPr>
        <w:rPr>
          <w:lang w:val="sr-Latn-CS"/>
        </w:rPr>
      </w:pPr>
    </w:p>
    <w:p w14:paraId="08ADE4E8" w14:textId="2E5A4D40" w:rsidR="0001614B" w:rsidRPr="00425B2A" w:rsidRDefault="0001614B" w:rsidP="0001614B"/>
    <w:p w14:paraId="765E669C" w14:textId="77777777" w:rsidR="00902AEA" w:rsidRPr="00425B2A" w:rsidRDefault="00902AEA" w:rsidP="00BB3BA4">
      <w:pPr>
        <w:rPr>
          <w:noProof/>
        </w:rPr>
      </w:pPr>
    </w:p>
    <w:p w14:paraId="17484D9D" w14:textId="19B9DB6D" w:rsidR="00902AEA" w:rsidRPr="00425B2A" w:rsidRDefault="00164BF5" w:rsidP="00BB3BA4">
      <w:pPr>
        <w:rPr>
          <w:noProof/>
        </w:rPr>
      </w:pPr>
      <w:r w:rsidRPr="00164BF5">
        <w:rPr>
          <w:noProof/>
        </w:rPr>
        <w:lastRenderedPageBreak/>
        <w:drawing>
          <wp:inline distT="0" distB="0" distL="0" distR="0" wp14:anchorId="0A23996D" wp14:editId="04C23FDB">
            <wp:extent cx="5943600" cy="276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9235"/>
                    </a:xfrm>
                    <a:prstGeom prst="rect">
                      <a:avLst/>
                    </a:prstGeom>
                  </pic:spPr>
                </pic:pic>
              </a:graphicData>
            </a:graphic>
          </wp:inline>
        </w:drawing>
      </w:r>
    </w:p>
    <w:p w14:paraId="73E795BC" w14:textId="77777777" w:rsidR="00902AEA" w:rsidRPr="00425B2A" w:rsidRDefault="00902AEA" w:rsidP="00BB3BA4">
      <w:pPr>
        <w:rPr>
          <w:noProof/>
        </w:rPr>
      </w:pPr>
    </w:p>
    <w:p w14:paraId="36028C42" w14:textId="31A9D1ED" w:rsidR="00902AEA" w:rsidRDefault="00902AEA" w:rsidP="00BB3BA4">
      <w:pPr>
        <w:rPr>
          <w:lang w:val="sr-Latn-CS"/>
        </w:rPr>
      </w:pPr>
    </w:p>
    <w:p w14:paraId="5AE733C8" w14:textId="77777777" w:rsidR="006D5286" w:rsidRPr="00425B2A" w:rsidRDefault="006D5286" w:rsidP="00BB3BA4">
      <w:pPr>
        <w:rPr>
          <w:lang w:val="sr-Latn-CS"/>
        </w:rPr>
      </w:pPr>
    </w:p>
    <w:p w14:paraId="785DAFE6" w14:textId="53C5A6D9" w:rsidR="00CF2365" w:rsidRPr="00425B2A" w:rsidRDefault="00E63C4B" w:rsidP="00B93C84">
      <w:pPr>
        <w:pStyle w:val="Heading1"/>
        <w:numPr>
          <w:ilvl w:val="0"/>
          <w:numId w:val="9"/>
        </w:numPr>
        <w:rPr>
          <w:rFonts w:ascii="Times New Roman" w:hAnsi="Times New Roman"/>
          <w:lang w:val="sr-Latn-CS"/>
        </w:rPr>
      </w:pPr>
      <w:bookmarkStart w:id="24" w:name="_Toc75626247"/>
      <w:bookmarkStart w:id="25" w:name="_Toc75643943"/>
      <w:r w:rsidRPr="00425B2A">
        <w:rPr>
          <w:rFonts w:ascii="Times New Roman" w:hAnsi="Times New Roman"/>
          <w:lang w:val="sr-Latn-CS"/>
        </w:rPr>
        <w:t xml:space="preserve">Pretraga </w:t>
      </w:r>
      <w:bookmarkEnd w:id="24"/>
      <w:bookmarkEnd w:id="25"/>
      <w:r w:rsidR="00181002">
        <w:rPr>
          <w:rFonts w:ascii="Times New Roman" w:hAnsi="Times New Roman"/>
          <w:lang w:val="sr-Latn-CS"/>
        </w:rPr>
        <w:t>Profesora</w:t>
      </w:r>
    </w:p>
    <w:p w14:paraId="3D31FFF8" w14:textId="0CAF7DEB" w:rsidR="00734E5F" w:rsidRPr="00425B2A" w:rsidRDefault="00734E5F" w:rsidP="00B93C84">
      <w:pPr>
        <w:numPr>
          <w:ilvl w:val="0"/>
          <w:numId w:val="3"/>
        </w:numPr>
        <w:rPr>
          <w:lang w:val="sr-Latn-CS"/>
        </w:rPr>
      </w:pPr>
      <w:r w:rsidRPr="00425B2A">
        <w:rPr>
          <w:lang w:val="sr-Latn-CS"/>
        </w:rPr>
        <w:t xml:space="preserve">Korisnik koji ima status </w:t>
      </w:r>
      <w:r w:rsidR="00181002">
        <w:rPr>
          <w:lang w:val="sr-Latn-CS"/>
        </w:rPr>
        <w:t>Student ili nije prijavljen na sistem</w:t>
      </w:r>
      <w:r w:rsidR="00796FEA" w:rsidRPr="00425B2A">
        <w:rPr>
          <w:lang w:val="sr-Latn-CS"/>
        </w:rPr>
        <w:t xml:space="preserve"> </w:t>
      </w:r>
      <w:r w:rsidR="00181002">
        <w:rPr>
          <w:lang w:val="sr-Latn-CS"/>
        </w:rPr>
        <w:t>ima opciju pretrage i filtriranja profesora</w:t>
      </w:r>
      <w:r w:rsidRPr="00425B2A">
        <w:rPr>
          <w:lang w:val="sr-Latn-CS"/>
        </w:rPr>
        <w:t>.</w:t>
      </w:r>
    </w:p>
    <w:p w14:paraId="1D3588D0" w14:textId="60A15C93" w:rsidR="003762D9" w:rsidRPr="006E263F" w:rsidRDefault="00796FEA" w:rsidP="00B93C84">
      <w:pPr>
        <w:numPr>
          <w:ilvl w:val="0"/>
          <w:numId w:val="3"/>
        </w:numPr>
        <w:rPr>
          <w:lang w:val="sr-Latn-CS"/>
        </w:rPr>
      </w:pPr>
      <w:r w:rsidRPr="00425B2A">
        <w:rPr>
          <w:lang w:val="sr-Latn-CS"/>
        </w:rPr>
        <w:t xml:space="preserve">Klikom na </w:t>
      </w:r>
      <w:r w:rsidR="009938C4" w:rsidRPr="00425B2A">
        <w:rPr>
          <w:lang w:val="sr-Latn-CS"/>
        </w:rPr>
        <w:t>n</w:t>
      </w:r>
      <w:r w:rsidR="00181002">
        <w:rPr>
          <w:lang w:val="sr-Latn-CS"/>
        </w:rPr>
        <w:t xml:space="preserve">a opciju </w:t>
      </w:r>
      <w:r w:rsidR="00181002" w:rsidRPr="00181002">
        <w:rPr>
          <w:i/>
          <w:iCs/>
          <w:lang w:val="sr-Latn-CS"/>
        </w:rPr>
        <w:t>Professor p</w:t>
      </w:r>
      <w:r w:rsidR="006A0C2C">
        <w:rPr>
          <w:i/>
          <w:iCs/>
          <w:lang w:val="sr-Latn-CS"/>
        </w:rPr>
        <w:t xml:space="preserve">age </w:t>
      </w:r>
      <w:r w:rsidR="006A0C2C" w:rsidRPr="001426DE">
        <w:rPr>
          <w:lang w:val="sr-Latn-CS"/>
        </w:rPr>
        <w:t xml:space="preserve">pruža se mogućnost </w:t>
      </w:r>
      <w:r w:rsidR="006E263F" w:rsidRPr="001426DE">
        <w:rPr>
          <w:lang w:val="sr-Latn-CS"/>
        </w:rPr>
        <w:t>i</w:t>
      </w:r>
      <w:r w:rsidR="001426DE" w:rsidRPr="001426DE">
        <w:rPr>
          <w:lang w:val="sr-Latn-CS"/>
        </w:rPr>
        <w:t>z</w:t>
      </w:r>
      <w:r w:rsidR="006E263F" w:rsidRPr="001426DE">
        <w:rPr>
          <w:lang w:val="sr-Latn-CS"/>
        </w:rPr>
        <w:t>bacivanja liste profesora</w:t>
      </w:r>
      <w:r w:rsidR="001426DE">
        <w:rPr>
          <w:lang w:val="sr-Latn-CS"/>
        </w:rPr>
        <w:t>.</w:t>
      </w:r>
    </w:p>
    <w:p w14:paraId="238D9773" w14:textId="6A677109" w:rsidR="00B960E1" w:rsidRPr="001426DE" w:rsidRDefault="00B75DC9" w:rsidP="00B93C84">
      <w:pPr>
        <w:pStyle w:val="ListParagraph"/>
        <w:numPr>
          <w:ilvl w:val="0"/>
          <w:numId w:val="3"/>
        </w:numPr>
        <w:rPr>
          <w:lang w:val="sr-Latn-CS"/>
        </w:rPr>
      </w:pPr>
      <w:r w:rsidRPr="001426DE">
        <w:rPr>
          <w:lang w:val="sr-Latn-CS"/>
        </w:rPr>
        <w:t xml:space="preserve"> Filtriranje se može vr</w:t>
      </w:r>
      <w:r w:rsidR="00C21BB2" w:rsidRPr="001426DE">
        <w:rPr>
          <w:lang w:val="sr-Latn-CS"/>
        </w:rPr>
        <w:t>šiti</w:t>
      </w:r>
      <w:r w:rsidR="006E263F" w:rsidRPr="001426DE">
        <w:rPr>
          <w:lang w:val="sr-Latn-CS"/>
        </w:rPr>
        <w:t xml:space="preserve"> prema predmetu </w:t>
      </w:r>
      <w:r w:rsidR="001426DE" w:rsidRPr="001426DE">
        <w:rPr>
          <w:lang w:val="sr-Latn-CS"/>
        </w:rPr>
        <w:t>koji profesor predaje.</w:t>
      </w:r>
    </w:p>
    <w:p w14:paraId="19FCF3AB" w14:textId="3EA39EFB" w:rsidR="00265FF0" w:rsidRDefault="001426DE" w:rsidP="00B93C84">
      <w:pPr>
        <w:numPr>
          <w:ilvl w:val="0"/>
          <w:numId w:val="3"/>
        </w:numPr>
        <w:rPr>
          <w:lang w:val="sr-Latn-CS"/>
        </w:rPr>
      </w:pPr>
      <w:r>
        <w:rPr>
          <w:lang w:val="sr-Latn-CS"/>
        </w:rPr>
        <w:t>Student</w:t>
      </w:r>
      <w:r w:rsidR="00265FF0" w:rsidRPr="00425B2A">
        <w:rPr>
          <w:lang w:val="sr-Latn-CS"/>
        </w:rPr>
        <w:t xml:space="preserve"> može detaljnije pogledati profil predavača klikom na nje</w:t>
      </w:r>
      <w:r w:rsidR="00452BB3" w:rsidRPr="00425B2A">
        <w:rPr>
          <w:lang w:val="sr-Latn-CS"/>
        </w:rPr>
        <w:t>govu profil.</w:t>
      </w:r>
    </w:p>
    <w:p w14:paraId="3B09B5CE" w14:textId="49CF1BC7" w:rsidR="001426DE" w:rsidRPr="00425B2A" w:rsidRDefault="001426DE" w:rsidP="00B93C84">
      <w:pPr>
        <w:numPr>
          <w:ilvl w:val="0"/>
          <w:numId w:val="3"/>
        </w:numPr>
        <w:rPr>
          <w:lang w:val="sr-Latn-CS"/>
        </w:rPr>
      </w:pPr>
      <w:r>
        <w:rPr>
          <w:lang w:val="sr-Latn-CS"/>
        </w:rPr>
        <w:t>Student se može upisati u raspored profe</w:t>
      </w:r>
      <w:r w:rsidR="00C47073">
        <w:rPr>
          <w:lang w:val="sr-Latn-CS"/>
        </w:rPr>
        <w:t>sora</w:t>
      </w:r>
    </w:p>
    <w:p w14:paraId="09F7E1DC" w14:textId="4F41E136" w:rsidR="003762D9" w:rsidRPr="00425B2A" w:rsidRDefault="003762D9" w:rsidP="00C0056F">
      <w:pPr>
        <w:rPr>
          <w:lang w:val="sr-Latn-CS"/>
        </w:rPr>
      </w:pPr>
    </w:p>
    <w:p w14:paraId="0800162F" w14:textId="2FA6C822" w:rsidR="007920BF" w:rsidRPr="00425B2A" w:rsidRDefault="007920BF" w:rsidP="00C0056F">
      <w:pPr>
        <w:ind w:left="1440" w:firstLine="720"/>
        <w:rPr>
          <w:lang w:val="sr-Latn-CS"/>
        </w:rPr>
      </w:pPr>
    </w:p>
    <w:p w14:paraId="1FFCB3FA" w14:textId="11523485" w:rsidR="007920BF" w:rsidRPr="00425B2A" w:rsidRDefault="007920BF" w:rsidP="00C0056F">
      <w:pPr>
        <w:ind w:left="1440" w:firstLine="720"/>
        <w:rPr>
          <w:lang w:val="sr-Latn-CS"/>
        </w:rPr>
      </w:pPr>
    </w:p>
    <w:p w14:paraId="2BFA014E" w14:textId="0DA0886F" w:rsidR="007920BF" w:rsidRPr="00425B2A" w:rsidRDefault="007920BF" w:rsidP="001F5924">
      <w:pPr>
        <w:rPr>
          <w:lang w:val="sr-Latn-CS"/>
        </w:rPr>
      </w:pPr>
    </w:p>
    <w:p w14:paraId="104ECAA5" w14:textId="6549B99E" w:rsidR="0031510F" w:rsidRPr="00425B2A" w:rsidRDefault="0031510F" w:rsidP="0031510F">
      <w:pPr>
        <w:ind w:left="1440" w:firstLine="720"/>
        <w:rPr>
          <w:lang w:val="sr-Latn-CS"/>
        </w:rPr>
      </w:pPr>
    </w:p>
    <w:p w14:paraId="05EE6B61" w14:textId="20DB2848" w:rsidR="0001614B" w:rsidRPr="00425B2A" w:rsidRDefault="0001614B" w:rsidP="0001614B">
      <w:pPr>
        <w:rPr>
          <w:lang w:val="sr-Latn-CS"/>
        </w:rPr>
      </w:pPr>
    </w:p>
    <w:p w14:paraId="2A33E41D" w14:textId="7CAA99A6" w:rsidR="00A10696" w:rsidRPr="000D185D" w:rsidRDefault="009E01B8" w:rsidP="00796FEA">
      <w:pPr>
        <w:rPr>
          <w:lang w:val="sr-Latn-CS"/>
        </w:rPr>
      </w:pPr>
      <w:r w:rsidRPr="009E01B8">
        <w:rPr>
          <w:noProof/>
          <w:lang w:val="sr-Latn-CS"/>
        </w:rPr>
        <w:lastRenderedPageBreak/>
        <w:drawing>
          <wp:inline distT="0" distB="0" distL="0" distR="0" wp14:anchorId="37D561A7" wp14:editId="1552AA71">
            <wp:extent cx="5943600" cy="280162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E5FDE02" w14:textId="7A37B54C" w:rsidR="001D7D05" w:rsidRPr="00425B2A" w:rsidRDefault="00A33F24" w:rsidP="00B93C84">
      <w:pPr>
        <w:pStyle w:val="Heading1"/>
        <w:numPr>
          <w:ilvl w:val="0"/>
          <w:numId w:val="9"/>
        </w:numPr>
        <w:ind w:left="720" w:hanging="720"/>
        <w:rPr>
          <w:rFonts w:eastAsia="Segoe UI Emoji"/>
          <w:lang w:val="sr-Latn-RS"/>
        </w:rPr>
      </w:pPr>
      <w:bookmarkStart w:id="26" w:name="_Toc75626248"/>
      <w:bookmarkStart w:id="27" w:name="_Toc75643944"/>
      <w:r>
        <w:rPr>
          <w:rFonts w:ascii="Times New Roman" w:hAnsi="Times New Roman"/>
          <w:lang w:val="sr-Latn-RS"/>
        </w:rPr>
        <w:br w:type="page"/>
      </w:r>
      <w:bookmarkEnd w:id="26"/>
      <w:bookmarkEnd w:id="27"/>
    </w:p>
    <w:p w14:paraId="09A0CFD6" w14:textId="3F249A14" w:rsidR="001D7D05" w:rsidRPr="00425B2A" w:rsidRDefault="001D7D05" w:rsidP="00F54035">
      <w:pPr>
        <w:rPr>
          <w:rFonts w:eastAsia="Segoe UI Emoji"/>
          <w:lang w:val="sr-Latn-RS"/>
        </w:rPr>
      </w:pPr>
    </w:p>
    <w:p w14:paraId="327F74B5" w14:textId="77777777" w:rsidR="00A33F24" w:rsidRDefault="00A33F24" w:rsidP="00AB5B53">
      <w:pPr>
        <w:jc w:val="center"/>
        <w:rPr>
          <w:lang w:val="sr-Latn-CS"/>
        </w:rPr>
      </w:pPr>
    </w:p>
    <w:p w14:paraId="2F4D04CF" w14:textId="77777777" w:rsidR="00A33F24" w:rsidRDefault="00A33F24" w:rsidP="00AB5B53">
      <w:pPr>
        <w:jc w:val="center"/>
        <w:rPr>
          <w:lang w:val="sr-Latn-CS"/>
        </w:rPr>
      </w:pPr>
    </w:p>
    <w:p w14:paraId="757661EC" w14:textId="5EAD095C" w:rsidR="00AB5B53" w:rsidRPr="00425B2A" w:rsidRDefault="00AB5B53" w:rsidP="00AB5B53">
      <w:pPr>
        <w:jc w:val="center"/>
        <w:rPr>
          <w:lang w:val="sr-Latn-RS"/>
        </w:rPr>
      </w:pPr>
      <w:r w:rsidRPr="00425B2A">
        <w:rPr>
          <w:lang w:val="sr-Latn-CS"/>
        </w:rPr>
        <w:t xml:space="preserve">Slika </w:t>
      </w:r>
      <w:r w:rsidR="003109D1" w:rsidRPr="00425B2A">
        <w:rPr>
          <w:lang w:val="sr-Latn-CS"/>
        </w:rPr>
        <w:t>1</w:t>
      </w:r>
      <w:r w:rsidR="009B69F1" w:rsidRPr="00425B2A">
        <w:rPr>
          <w:lang w:val="sr-Latn-CS"/>
        </w:rPr>
        <w:t>8</w:t>
      </w:r>
      <w:r w:rsidRPr="00425B2A">
        <w:rPr>
          <w:lang w:val="sr-Latn-CS"/>
        </w:rPr>
        <w:t xml:space="preserve"> – Konverzacije</w:t>
      </w:r>
    </w:p>
    <w:p w14:paraId="58EE6B0A" w14:textId="2E78D848" w:rsidR="001D7D05" w:rsidRPr="00425B2A" w:rsidRDefault="001D7D05" w:rsidP="004205B1">
      <w:pPr>
        <w:jc w:val="center"/>
        <w:rPr>
          <w:rFonts w:eastAsia="Segoe UI Emoji"/>
          <w:lang w:val="sr-Latn-RS"/>
        </w:rPr>
      </w:pPr>
    </w:p>
    <w:p w14:paraId="6B5C6A98" w14:textId="2B1866E9" w:rsidR="00F54035" w:rsidRPr="00425B2A" w:rsidRDefault="00F54035" w:rsidP="00F54035">
      <w:pPr>
        <w:rPr>
          <w:rFonts w:eastAsia="Segoe UI Emoji"/>
          <w:lang w:val="sr-Latn-RS"/>
        </w:rPr>
      </w:pPr>
    </w:p>
    <w:p w14:paraId="1E3599C9" w14:textId="518A307E" w:rsidR="00F54035" w:rsidRPr="00425B2A" w:rsidRDefault="00F54035" w:rsidP="00F54035">
      <w:pPr>
        <w:rPr>
          <w:lang w:val="sr-Latn-RS"/>
        </w:rPr>
      </w:pPr>
    </w:p>
    <w:p w14:paraId="555D3A70" w14:textId="10673892" w:rsidR="00190F5B" w:rsidRPr="008F1DDE" w:rsidRDefault="0066487A" w:rsidP="00B93C84">
      <w:pPr>
        <w:pStyle w:val="Heading1"/>
        <w:numPr>
          <w:ilvl w:val="0"/>
          <w:numId w:val="10"/>
        </w:numPr>
        <w:rPr>
          <w:rFonts w:ascii="Times New Roman" w:hAnsi="Times New Roman"/>
          <w:lang w:val="sr-Latn-RS"/>
        </w:rPr>
      </w:pPr>
      <w:r>
        <w:rPr>
          <w:rFonts w:ascii="Times New Roman" w:hAnsi="Times New Roman"/>
          <w:lang w:val="sr-Latn-CS"/>
        </w:rPr>
        <w:t>Ocenjivanje</w:t>
      </w:r>
      <w:r w:rsidR="008F1DDE">
        <w:rPr>
          <w:rFonts w:ascii="Times New Roman" w:hAnsi="Times New Roman"/>
          <w:lang w:val="sr-Latn-CS"/>
        </w:rPr>
        <w:t xml:space="preserve"> Profesora</w:t>
      </w:r>
    </w:p>
    <w:p w14:paraId="00EF0224" w14:textId="2A1D7DCC" w:rsidR="008F1DDE" w:rsidRPr="00CA5CD9" w:rsidRDefault="008F1DDE" w:rsidP="00B93C84">
      <w:pPr>
        <w:pStyle w:val="ListParagraph"/>
        <w:numPr>
          <w:ilvl w:val="0"/>
          <w:numId w:val="7"/>
        </w:numPr>
        <w:rPr>
          <w:bCs/>
          <w:lang w:val="sr-Latn-CS"/>
        </w:rPr>
      </w:pPr>
      <w:r w:rsidRPr="00CA5CD9">
        <w:rPr>
          <w:bCs/>
          <w:lang w:val="sr-Latn-CS"/>
        </w:rPr>
        <w:t>Student ulazi na profil profesora.</w:t>
      </w:r>
    </w:p>
    <w:p w14:paraId="36F32D4C" w14:textId="42557D20" w:rsidR="008F1DDE" w:rsidRPr="00CA5CD9" w:rsidRDefault="008F1DDE" w:rsidP="00B93C84">
      <w:pPr>
        <w:pStyle w:val="ListParagraph"/>
        <w:numPr>
          <w:ilvl w:val="0"/>
          <w:numId w:val="7"/>
        </w:numPr>
        <w:rPr>
          <w:bCs/>
          <w:lang w:val="sr-Latn-CS"/>
        </w:rPr>
      </w:pPr>
      <w:r w:rsidRPr="00CA5CD9">
        <w:rPr>
          <w:bCs/>
          <w:lang w:val="sr-Latn-CS"/>
        </w:rPr>
        <w:t>Pruža  mu se opcija da doda komentar i oceni rad profesora.</w:t>
      </w:r>
    </w:p>
    <w:p w14:paraId="64AE1415" w14:textId="4F43773A" w:rsidR="008F1DDE" w:rsidRPr="00CA5CD9" w:rsidRDefault="008F1DDE" w:rsidP="00B93C84">
      <w:pPr>
        <w:pStyle w:val="ListParagraph"/>
        <w:numPr>
          <w:ilvl w:val="0"/>
          <w:numId w:val="7"/>
        </w:numPr>
        <w:rPr>
          <w:bCs/>
          <w:lang w:val="sr-Latn-CS"/>
        </w:rPr>
      </w:pPr>
      <w:r w:rsidRPr="00CA5CD9">
        <w:rPr>
          <w:bCs/>
          <w:lang w:val="sr-Latn-CS"/>
        </w:rPr>
        <w:t>Taj komenatar vide svi koji pristupe profesorovom profilu.</w:t>
      </w:r>
    </w:p>
    <w:p w14:paraId="11C163F6" w14:textId="4A2D6013" w:rsidR="00190F5B" w:rsidRPr="00425B2A" w:rsidRDefault="00190F5B" w:rsidP="00190F5B">
      <w:pPr>
        <w:rPr>
          <w:b/>
          <w:sz w:val="24"/>
          <w:szCs w:val="24"/>
        </w:rPr>
      </w:pPr>
    </w:p>
    <w:p w14:paraId="049A9CEC" w14:textId="74E112DB" w:rsidR="00247953" w:rsidRPr="00425B2A" w:rsidRDefault="00164BF5" w:rsidP="005D500F">
      <w:pPr>
        <w:rPr>
          <w:b/>
          <w:sz w:val="24"/>
          <w:szCs w:val="24"/>
        </w:rPr>
      </w:pPr>
      <w:r w:rsidRPr="00164BF5">
        <w:rPr>
          <w:b/>
          <w:sz w:val="24"/>
          <w:szCs w:val="24"/>
        </w:rPr>
        <w:drawing>
          <wp:inline distT="0" distB="0" distL="0" distR="0" wp14:anchorId="799D51DE" wp14:editId="623B5B48">
            <wp:extent cx="5943600"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945"/>
                    </a:xfrm>
                    <a:prstGeom prst="rect">
                      <a:avLst/>
                    </a:prstGeom>
                  </pic:spPr>
                </pic:pic>
              </a:graphicData>
            </a:graphic>
          </wp:inline>
        </w:drawing>
      </w:r>
    </w:p>
    <w:p w14:paraId="33F3E1C6" w14:textId="1BF8E62E" w:rsidR="00F7267C" w:rsidRPr="00425B2A" w:rsidRDefault="00F7267C" w:rsidP="00F7267C">
      <w:pPr>
        <w:rPr>
          <w:noProof/>
          <w:lang w:val="sr-Latn-CS"/>
        </w:rPr>
      </w:pPr>
    </w:p>
    <w:p w14:paraId="482F11BA" w14:textId="77777777" w:rsidR="00F7267C" w:rsidRPr="00425B2A" w:rsidRDefault="00F7267C" w:rsidP="00F7267C">
      <w:pPr>
        <w:rPr>
          <w:lang w:val="sr-Latn-CS"/>
        </w:rPr>
      </w:pPr>
    </w:p>
    <w:p w14:paraId="29187B04" w14:textId="77777777" w:rsidR="00C50461" w:rsidRPr="00425B2A" w:rsidRDefault="009A06CD" w:rsidP="00D46061">
      <w:pPr>
        <w:pStyle w:val="Heading1"/>
        <w:numPr>
          <w:ilvl w:val="0"/>
          <w:numId w:val="0"/>
        </w:numPr>
        <w:rPr>
          <w:rFonts w:ascii="Times New Roman" w:hAnsi="Times New Roman"/>
          <w:lang w:val="sr-Latn-CS"/>
        </w:rPr>
      </w:pPr>
      <w:bookmarkStart w:id="28" w:name="_Toc75626252"/>
      <w:bookmarkStart w:id="29" w:name="_Toc75643948"/>
      <w:r w:rsidRPr="00425B2A">
        <w:rPr>
          <w:rFonts w:ascii="Times New Roman" w:hAnsi="Times New Roman"/>
          <w:lang w:val="sr-Latn-CS"/>
        </w:rPr>
        <w:t>9</w:t>
      </w:r>
      <w:r w:rsidR="00D46061" w:rsidRPr="00425B2A">
        <w:rPr>
          <w:rFonts w:ascii="Times New Roman" w:hAnsi="Times New Roman"/>
          <w:lang w:val="sr-Latn-CS"/>
        </w:rPr>
        <w:t>.</w:t>
      </w:r>
      <w:r w:rsidR="00C63DFE" w:rsidRPr="00425B2A">
        <w:rPr>
          <w:rFonts w:ascii="Times New Roman" w:hAnsi="Times New Roman"/>
          <w:lang w:val="sr-Latn-CS"/>
        </w:rPr>
        <w:t xml:space="preserve"> </w:t>
      </w:r>
      <w:r w:rsidR="00C50461" w:rsidRPr="00425B2A">
        <w:rPr>
          <w:rFonts w:ascii="Times New Roman" w:hAnsi="Times New Roman"/>
          <w:lang w:val="sr-Latn-CS"/>
        </w:rPr>
        <w:t>Pregled profila</w:t>
      </w:r>
      <w:bookmarkEnd w:id="28"/>
      <w:bookmarkEnd w:id="29"/>
    </w:p>
    <w:p w14:paraId="0D81623E" w14:textId="717B2622" w:rsidR="00C92033" w:rsidRPr="00425B2A" w:rsidRDefault="00C92033" w:rsidP="00247953">
      <w:pPr>
        <w:tabs>
          <w:tab w:val="left" w:pos="225"/>
        </w:tabs>
        <w:rPr>
          <w:lang w:val="sr-Latn-CS"/>
        </w:rPr>
      </w:pPr>
    </w:p>
    <w:p w14:paraId="3FB08DC9" w14:textId="0FD31BB2" w:rsidR="005C0D20" w:rsidRPr="005F0C7C" w:rsidRDefault="009A06CD" w:rsidP="005C0D20">
      <w:pPr>
        <w:pStyle w:val="Heading2"/>
        <w:numPr>
          <w:ilvl w:val="0"/>
          <w:numId w:val="0"/>
        </w:numPr>
        <w:ind w:left="576" w:firstLine="144"/>
        <w:rPr>
          <w:rFonts w:ascii="Times New Roman" w:hAnsi="Times New Roman"/>
        </w:rPr>
      </w:pPr>
      <w:bookmarkStart w:id="30" w:name="_Toc75626253"/>
      <w:bookmarkStart w:id="31" w:name="_Toc75643949"/>
      <w:r w:rsidRPr="00425B2A">
        <w:rPr>
          <w:rFonts w:ascii="Times New Roman" w:hAnsi="Times New Roman"/>
          <w:bCs w:val="0"/>
          <w:lang w:val="sr-Latn-CS"/>
        </w:rPr>
        <w:t>9</w:t>
      </w:r>
      <w:r w:rsidR="005C0D20" w:rsidRPr="00425B2A">
        <w:rPr>
          <w:rFonts w:ascii="Times New Roman" w:hAnsi="Times New Roman"/>
          <w:bCs w:val="0"/>
          <w:lang w:val="sr-Latn-CS"/>
        </w:rPr>
        <w:t>.</w:t>
      </w:r>
      <w:r w:rsidR="005C0D20" w:rsidRPr="00425B2A">
        <w:rPr>
          <w:rFonts w:ascii="Times New Roman" w:hAnsi="Times New Roman"/>
          <w:lang w:val="sr-Latn-CS"/>
        </w:rPr>
        <w:t xml:space="preserve">1 Profil </w:t>
      </w:r>
      <w:bookmarkEnd w:id="30"/>
      <w:bookmarkEnd w:id="31"/>
      <w:r w:rsidR="00CA5CD9">
        <w:rPr>
          <w:rFonts w:ascii="Times New Roman" w:hAnsi="Times New Roman"/>
          <w:lang w:val="sr-Latn-CS"/>
        </w:rPr>
        <w:t>Studenta</w:t>
      </w:r>
    </w:p>
    <w:p w14:paraId="1B40CDA8" w14:textId="4F98C851" w:rsidR="00B767F2" w:rsidRPr="00425B2A" w:rsidRDefault="00B767F2" w:rsidP="00B767F2">
      <w:pPr>
        <w:ind w:left="720"/>
        <w:rPr>
          <w:noProof/>
          <w:lang w:val="de-DE"/>
        </w:rPr>
      </w:pPr>
      <w:r w:rsidRPr="00425B2A">
        <w:rPr>
          <w:noProof/>
          <w:lang w:val="sr-Latn-CS"/>
        </w:rPr>
        <w:t>1.</w:t>
      </w:r>
      <w:r w:rsidR="00FB429E" w:rsidRPr="00425B2A">
        <w:rPr>
          <w:noProof/>
          <w:lang w:val="sr-Latn-CS"/>
        </w:rPr>
        <w:t xml:space="preserve"> </w:t>
      </w:r>
      <w:r w:rsidR="005F0C7C">
        <w:rPr>
          <w:noProof/>
          <w:lang w:val="de-DE"/>
        </w:rPr>
        <w:t>Korisnik treba u navbaru da odabere opciju</w:t>
      </w:r>
      <w:r w:rsidR="005F0C7C" w:rsidRPr="005F0C7C">
        <w:rPr>
          <w:i/>
          <w:iCs/>
          <w:noProof/>
          <w:lang w:val="de-DE"/>
        </w:rPr>
        <w:t xml:space="preserve"> Oglasi</w:t>
      </w:r>
      <w:r w:rsidR="005F0C7C">
        <w:rPr>
          <w:i/>
          <w:iCs/>
          <w:noProof/>
          <w:lang w:val="de-DE"/>
        </w:rPr>
        <w:t xml:space="preserve"> </w:t>
      </w:r>
      <w:r w:rsidR="005F0C7C" w:rsidRPr="005F0C7C">
        <w:rPr>
          <w:noProof/>
          <w:lang w:val="de-DE"/>
        </w:rPr>
        <w:t>i izabere koji tip oglasa zeli da pogleda</w:t>
      </w:r>
      <w:r w:rsidR="005F0C7C">
        <w:rPr>
          <w:i/>
          <w:iCs/>
          <w:noProof/>
          <w:lang w:val="de-DE"/>
        </w:rPr>
        <w:t>.</w:t>
      </w:r>
    </w:p>
    <w:p w14:paraId="201E6353" w14:textId="12C62A4B" w:rsidR="00B767F2" w:rsidRPr="00425B2A" w:rsidRDefault="00B767F2" w:rsidP="00B767F2">
      <w:pPr>
        <w:ind w:left="720"/>
        <w:rPr>
          <w:noProof/>
          <w:lang w:val="de-DE"/>
        </w:rPr>
      </w:pPr>
      <w:r w:rsidRPr="00425B2A">
        <w:rPr>
          <w:noProof/>
          <w:lang w:val="de-DE"/>
        </w:rPr>
        <w:t xml:space="preserve">2. Otvara se stranica sa </w:t>
      </w:r>
      <w:r w:rsidR="005F0C7C">
        <w:rPr>
          <w:noProof/>
          <w:lang w:val="de-DE"/>
        </w:rPr>
        <w:t xml:space="preserve">odredjenim </w:t>
      </w:r>
      <w:r w:rsidR="00260A50" w:rsidRPr="00425B2A">
        <w:rPr>
          <w:noProof/>
          <w:lang w:val="de-DE"/>
        </w:rPr>
        <w:t>o</w:t>
      </w:r>
      <w:r w:rsidR="005F0C7C">
        <w:rPr>
          <w:noProof/>
          <w:lang w:val="de-DE"/>
        </w:rPr>
        <w:t>glasima</w:t>
      </w:r>
    </w:p>
    <w:p w14:paraId="780596A9" w14:textId="55E3FEA0" w:rsidR="00EB18B3" w:rsidRDefault="00EB18B3" w:rsidP="00EB18B3">
      <w:pPr>
        <w:ind w:left="720"/>
        <w:rPr>
          <w:noProof/>
          <w:lang w:val="de-DE"/>
        </w:rPr>
      </w:pPr>
      <w:r w:rsidRPr="00425B2A">
        <w:rPr>
          <w:noProof/>
          <w:lang w:val="de-DE"/>
        </w:rPr>
        <w:t xml:space="preserve">3. </w:t>
      </w:r>
      <w:r w:rsidR="005F0C7C">
        <w:rPr>
          <w:noProof/>
          <w:lang w:val="de-DE"/>
        </w:rPr>
        <w:t>Moguce je kliknuti na username korisnika koji je postavio oglas.</w:t>
      </w:r>
    </w:p>
    <w:p w14:paraId="26AC17DE" w14:textId="146ABA6B" w:rsidR="005F0C7C" w:rsidRDefault="005F0C7C" w:rsidP="00EB18B3">
      <w:pPr>
        <w:ind w:left="720"/>
        <w:rPr>
          <w:noProof/>
          <w:lang w:val="de-DE"/>
        </w:rPr>
      </w:pPr>
      <w:r>
        <w:rPr>
          <w:noProof/>
          <w:lang w:val="de-DE"/>
        </w:rPr>
        <w:t>4. Prikazuje se profil Studenta koji je postavio oglas</w:t>
      </w:r>
    </w:p>
    <w:p w14:paraId="5D7E6101" w14:textId="055CF06A" w:rsidR="0015688F" w:rsidRDefault="00164BF5" w:rsidP="00EB18B3">
      <w:pPr>
        <w:ind w:left="720"/>
        <w:rPr>
          <w:noProof/>
          <w:lang w:val="de-DE"/>
        </w:rPr>
      </w:pPr>
      <w:r w:rsidRPr="00164BF5">
        <w:rPr>
          <w:noProof/>
          <w:lang w:val="de-DE"/>
        </w:rPr>
        <w:lastRenderedPageBreak/>
        <w:drawing>
          <wp:inline distT="0" distB="0" distL="0" distR="0" wp14:anchorId="597FBCB1" wp14:editId="41E503AD">
            <wp:extent cx="5943600" cy="267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70175"/>
                    </a:xfrm>
                    <a:prstGeom prst="rect">
                      <a:avLst/>
                    </a:prstGeom>
                  </pic:spPr>
                </pic:pic>
              </a:graphicData>
            </a:graphic>
          </wp:inline>
        </w:drawing>
      </w:r>
    </w:p>
    <w:p w14:paraId="71BBC486" w14:textId="4B6F4DD4" w:rsidR="0015688F" w:rsidRDefault="0015688F" w:rsidP="00EB18B3">
      <w:pPr>
        <w:ind w:left="720"/>
        <w:rPr>
          <w:noProof/>
          <w:lang w:val="de-DE"/>
        </w:rPr>
      </w:pPr>
    </w:p>
    <w:p w14:paraId="08098F51" w14:textId="77777777" w:rsidR="0015688F" w:rsidRPr="00425B2A" w:rsidRDefault="0015688F" w:rsidP="00EB18B3">
      <w:pPr>
        <w:ind w:left="720"/>
        <w:rPr>
          <w:noProof/>
          <w:lang w:val="de-DE"/>
        </w:rPr>
      </w:pPr>
    </w:p>
    <w:p w14:paraId="0A8F7566" w14:textId="0971D45F" w:rsidR="00EB18B3" w:rsidRPr="00425B2A" w:rsidRDefault="00EB18B3" w:rsidP="00B767F2">
      <w:pPr>
        <w:ind w:left="720"/>
        <w:rPr>
          <w:noProof/>
          <w:lang w:val="de-DE"/>
        </w:rPr>
      </w:pPr>
    </w:p>
    <w:p w14:paraId="35C3FD9F" w14:textId="749A880F" w:rsidR="00B767F2" w:rsidRPr="00425B2A" w:rsidRDefault="00B767F2" w:rsidP="00260A50">
      <w:pPr>
        <w:ind w:left="720"/>
        <w:rPr>
          <w:noProof/>
          <w:lang w:val="de-DE"/>
        </w:rPr>
      </w:pPr>
    </w:p>
    <w:p w14:paraId="260DCAD6" w14:textId="77777777" w:rsidR="00B767F2" w:rsidRPr="00425B2A" w:rsidRDefault="00B767F2" w:rsidP="00B767F2">
      <w:pPr>
        <w:rPr>
          <w:lang w:val="de-DE"/>
        </w:rPr>
      </w:pPr>
    </w:p>
    <w:p w14:paraId="733C37A0" w14:textId="77777777" w:rsidR="005C0D20" w:rsidRPr="00425B2A" w:rsidRDefault="005C0D20" w:rsidP="005C0D20">
      <w:pPr>
        <w:rPr>
          <w:lang w:val="de-DE"/>
        </w:rPr>
      </w:pPr>
    </w:p>
    <w:p w14:paraId="6E5FE091" w14:textId="77777777" w:rsidR="005C0D20" w:rsidRPr="00425B2A" w:rsidRDefault="005C0D20" w:rsidP="005C0D20">
      <w:pPr>
        <w:rPr>
          <w:lang w:val="sr-Latn-CS"/>
        </w:rPr>
      </w:pPr>
    </w:p>
    <w:p w14:paraId="2C29884A" w14:textId="55DC66E2" w:rsidR="005C0D20" w:rsidRPr="00425B2A" w:rsidRDefault="008D1C0F" w:rsidP="005C0D20">
      <w:pPr>
        <w:pStyle w:val="Heading2"/>
        <w:numPr>
          <w:ilvl w:val="0"/>
          <w:numId w:val="0"/>
        </w:numPr>
        <w:ind w:left="576"/>
        <w:rPr>
          <w:rFonts w:ascii="Times New Roman" w:hAnsi="Times New Roman"/>
          <w:lang w:val="sr-Latn-CS"/>
        </w:rPr>
      </w:pPr>
      <w:bookmarkStart w:id="32" w:name="_Toc75626254"/>
      <w:r w:rsidRPr="00425B2A">
        <w:rPr>
          <w:rFonts w:ascii="Times New Roman" w:hAnsi="Times New Roman"/>
          <w:bCs w:val="0"/>
          <w:lang w:val="sr-Latn-CS"/>
        </w:rPr>
        <w:t xml:space="preserve">  </w:t>
      </w:r>
      <w:bookmarkStart w:id="33" w:name="_Toc75643950"/>
      <w:r w:rsidR="009A06CD" w:rsidRPr="00425B2A">
        <w:rPr>
          <w:rFonts w:ascii="Times New Roman" w:hAnsi="Times New Roman"/>
          <w:bCs w:val="0"/>
          <w:lang w:val="sr-Latn-CS"/>
        </w:rPr>
        <w:t>9</w:t>
      </w:r>
      <w:r w:rsidR="005C0D20" w:rsidRPr="00425B2A">
        <w:rPr>
          <w:rFonts w:ascii="Times New Roman" w:hAnsi="Times New Roman"/>
          <w:bCs w:val="0"/>
          <w:lang w:val="sr-Latn-CS"/>
        </w:rPr>
        <w:t>.</w:t>
      </w:r>
      <w:r w:rsidR="005C0D20" w:rsidRPr="00425B2A">
        <w:rPr>
          <w:rFonts w:ascii="Times New Roman" w:hAnsi="Times New Roman"/>
          <w:lang w:val="sr-Latn-CS"/>
        </w:rPr>
        <w:t>2 Profil Predavača</w:t>
      </w:r>
      <w:bookmarkEnd w:id="32"/>
      <w:bookmarkEnd w:id="33"/>
    </w:p>
    <w:p w14:paraId="72F4614F" w14:textId="77777777" w:rsidR="005C0D20" w:rsidRPr="00425B2A" w:rsidRDefault="005C0D20" w:rsidP="005C0D20">
      <w:pPr>
        <w:rPr>
          <w:noProof/>
          <w:lang w:val="de-DE"/>
        </w:rPr>
      </w:pPr>
    </w:p>
    <w:p w14:paraId="2BB921CF" w14:textId="0FBA9670" w:rsidR="005C0D20" w:rsidRPr="00425B2A" w:rsidRDefault="00152996" w:rsidP="006233F7">
      <w:pPr>
        <w:ind w:left="720"/>
        <w:rPr>
          <w:noProof/>
          <w:lang w:val="de-DE"/>
        </w:rPr>
      </w:pPr>
      <w:r w:rsidRPr="00425B2A">
        <w:rPr>
          <w:noProof/>
          <w:lang w:val="de-DE"/>
        </w:rPr>
        <w:t>1.</w:t>
      </w:r>
      <w:r w:rsidR="0015688F">
        <w:rPr>
          <w:noProof/>
          <w:lang w:val="de-DE"/>
        </w:rPr>
        <w:t xml:space="preserve"> Korisnik u navbaru bira opciju </w:t>
      </w:r>
      <w:r w:rsidR="0015688F" w:rsidRPr="0015688F">
        <w:rPr>
          <w:i/>
          <w:iCs/>
          <w:noProof/>
          <w:lang w:val="de-DE"/>
        </w:rPr>
        <w:t>Professor</w:t>
      </w:r>
      <w:r w:rsidR="00164BF5">
        <w:rPr>
          <w:i/>
          <w:iCs/>
          <w:noProof/>
          <w:lang w:val="de-DE"/>
        </w:rPr>
        <w:t>i</w:t>
      </w:r>
    </w:p>
    <w:p w14:paraId="5E3610FB" w14:textId="7BB06D43" w:rsidR="00FA732B" w:rsidRPr="00425B2A" w:rsidRDefault="00FA732B" w:rsidP="006233F7">
      <w:pPr>
        <w:ind w:left="720"/>
        <w:rPr>
          <w:noProof/>
          <w:lang w:val="de-DE"/>
        </w:rPr>
      </w:pPr>
      <w:r w:rsidRPr="00425B2A">
        <w:rPr>
          <w:noProof/>
          <w:lang w:val="de-DE"/>
        </w:rPr>
        <w:t xml:space="preserve">2. </w:t>
      </w:r>
      <w:r w:rsidR="0015688F">
        <w:rPr>
          <w:noProof/>
          <w:lang w:val="de-DE"/>
        </w:rPr>
        <w:t>Otvara mu se lista profesora koji imaju account na nasem portalu</w:t>
      </w:r>
    </w:p>
    <w:p w14:paraId="0887D058" w14:textId="22F4A77F" w:rsidR="005C0D20" w:rsidRDefault="00C93B1D" w:rsidP="0015688F">
      <w:pPr>
        <w:ind w:left="720"/>
        <w:rPr>
          <w:noProof/>
          <w:lang w:val="de-DE"/>
        </w:rPr>
      </w:pPr>
      <w:r w:rsidRPr="00425B2A">
        <w:rPr>
          <w:noProof/>
          <w:lang w:val="de-DE"/>
        </w:rPr>
        <w:t>3. Klikom n</w:t>
      </w:r>
      <w:r w:rsidR="0015688F">
        <w:rPr>
          <w:noProof/>
          <w:lang w:val="de-DE"/>
        </w:rPr>
        <w:t>a username profesora prikazuje se njegov profil</w:t>
      </w:r>
    </w:p>
    <w:p w14:paraId="1ECA6DE2" w14:textId="56E63A29" w:rsidR="00965DE7" w:rsidRDefault="00965DE7" w:rsidP="0015688F">
      <w:pPr>
        <w:ind w:left="720"/>
        <w:rPr>
          <w:noProof/>
          <w:lang w:val="de-DE"/>
        </w:rPr>
      </w:pPr>
    </w:p>
    <w:p w14:paraId="59522689" w14:textId="3F9D4856" w:rsidR="00965DE7" w:rsidRDefault="00965DE7" w:rsidP="0015688F">
      <w:pPr>
        <w:ind w:left="720"/>
        <w:rPr>
          <w:noProof/>
          <w:lang w:val="de-DE"/>
        </w:rPr>
      </w:pPr>
    </w:p>
    <w:p w14:paraId="0FECDAAB" w14:textId="0C8D9A48" w:rsidR="00965DE7" w:rsidRDefault="00965DE7" w:rsidP="0015688F">
      <w:pPr>
        <w:ind w:left="720"/>
        <w:rPr>
          <w:noProof/>
          <w:lang w:val="de-DE"/>
        </w:rPr>
      </w:pPr>
    </w:p>
    <w:p w14:paraId="2F646C90" w14:textId="0777B2F8" w:rsidR="00965DE7" w:rsidRPr="0015688F" w:rsidRDefault="00965DE7" w:rsidP="0015688F">
      <w:pPr>
        <w:ind w:left="720"/>
        <w:rPr>
          <w:noProof/>
          <w:lang w:val="de-DE"/>
        </w:rPr>
      </w:pPr>
      <w:r w:rsidRPr="00965DE7">
        <w:rPr>
          <w:noProof/>
          <w:lang w:val="de-DE"/>
        </w:rPr>
        <w:drawing>
          <wp:inline distT="0" distB="0" distL="0" distR="0" wp14:anchorId="16198A45" wp14:editId="4A98E40C">
            <wp:extent cx="5943600" cy="2858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14:paraId="70418769" w14:textId="306AAA29" w:rsidR="009E41D3" w:rsidRPr="00425B2A" w:rsidRDefault="009E41D3" w:rsidP="006233F7">
      <w:pPr>
        <w:ind w:left="720"/>
        <w:rPr>
          <w:b/>
          <w:sz w:val="28"/>
          <w:szCs w:val="28"/>
          <w:lang w:val="sr-Latn-CS"/>
        </w:rPr>
      </w:pPr>
    </w:p>
    <w:p w14:paraId="74A79DA0" w14:textId="61590CA7" w:rsidR="009E41D3" w:rsidRPr="00425B2A" w:rsidRDefault="009E41D3" w:rsidP="005D500F">
      <w:pPr>
        <w:rPr>
          <w:b/>
          <w:sz w:val="28"/>
          <w:szCs w:val="28"/>
          <w:lang w:val="sr-Latn-CS"/>
        </w:rPr>
      </w:pPr>
    </w:p>
    <w:p w14:paraId="232427C8" w14:textId="36549889" w:rsidR="00A909BF" w:rsidRDefault="00A909BF" w:rsidP="00A909BF">
      <w:pPr>
        <w:jc w:val="center"/>
        <w:rPr>
          <w:lang w:val="sr-Latn-CS"/>
        </w:rPr>
      </w:pPr>
    </w:p>
    <w:p w14:paraId="325D0222" w14:textId="3527AF1D" w:rsidR="00B5239D" w:rsidRDefault="00B5239D" w:rsidP="00A909BF">
      <w:pPr>
        <w:jc w:val="center"/>
        <w:rPr>
          <w:lang w:val="sr-Latn-CS"/>
        </w:rPr>
      </w:pPr>
    </w:p>
    <w:p w14:paraId="4E75C06E" w14:textId="3217EB49" w:rsidR="00B5239D" w:rsidRDefault="00B5239D" w:rsidP="00A909BF">
      <w:pPr>
        <w:jc w:val="center"/>
        <w:rPr>
          <w:lang w:val="sr-Latn-CS"/>
        </w:rPr>
      </w:pPr>
    </w:p>
    <w:p w14:paraId="5AAA1248" w14:textId="498C27ED" w:rsidR="00590989" w:rsidRDefault="00590989" w:rsidP="00A909BF">
      <w:pPr>
        <w:jc w:val="center"/>
        <w:rPr>
          <w:lang w:val="sr-Latn-CS"/>
        </w:rPr>
      </w:pPr>
    </w:p>
    <w:p w14:paraId="20E48BC9" w14:textId="7AD36BF1" w:rsidR="00590989" w:rsidRDefault="00590989" w:rsidP="00A909BF">
      <w:pPr>
        <w:jc w:val="center"/>
        <w:rPr>
          <w:lang w:val="sr-Latn-CS"/>
        </w:rPr>
      </w:pPr>
    </w:p>
    <w:p w14:paraId="1BE0F929" w14:textId="20C35012" w:rsidR="00590989" w:rsidRDefault="00590989" w:rsidP="00A909BF">
      <w:pPr>
        <w:jc w:val="center"/>
        <w:rPr>
          <w:lang w:val="sr-Latn-CS"/>
        </w:rPr>
      </w:pPr>
    </w:p>
    <w:p w14:paraId="7FE38286" w14:textId="56135387" w:rsidR="00590989" w:rsidRDefault="00590989" w:rsidP="00A909BF">
      <w:pPr>
        <w:jc w:val="center"/>
        <w:rPr>
          <w:lang w:val="sr-Latn-CS"/>
        </w:rPr>
      </w:pPr>
    </w:p>
    <w:p w14:paraId="3E783DD5" w14:textId="25E8DB6A" w:rsidR="00590989" w:rsidRDefault="00590989" w:rsidP="00A909BF">
      <w:pPr>
        <w:jc w:val="center"/>
        <w:rPr>
          <w:lang w:val="sr-Latn-CS"/>
        </w:rPr>
      </w:pPr>
    </w:p>
    <w:p w14:paraId="71362C79" w14:textId="46551C49" w:rsidR="00590989" w:rsidRDefault="00590989" w:rsidP="00A909BF">
      <w:pPr>
        <w:jc w:val="center"/>
        <w:rPr>
          <w:lang w:val="sr-Latn-CS"/>
        </w:rPr>
      </w:pPr>
    </w:p>
    <w:p w14:paraId="4A2AFFF3" w14:textId="6EA9E88A" w:rsidR="00590989" w:rsidRDefault="00590989" w:rsidP="00A909BF">
      <w:pPr>
        <w:jc w:val="center"/>
        <w:rPr>
          <w:lang w:val="sr-Latn-CS"/>
        </w:rPr>
      </w:pPr>
    </w:p>
    <w:p w14:paraId="074AD91E" w14:textId="5D78056D" w:rsidR="00590989" w:rsidRDefault="00590989" w:rsidP="00A909BF">
      <w:pPr>
        <w:jc w:val="center"/>
        <w:rPr>
          <w:lang w:val="sr-Latn-CS"/>
        </w:rPr>
      </w:pPr>
    </w:p>
    <w:p w14:paraId="607502E8" w14:textId="77777777" w:rsidR="00590989" w:rsidRDefault="00590989" w:rsidP="00A909BF">
      <w:pPr>
        <w:jc w:val="center"/>
        <w:rPr>
          <w:lang w:val="sr-Latn-CS"/>
        </w:rPr>
      </w:pPr>
    </w:p>
    <w:p w14:paraId="746995ED" w14:textId="77777777" w:rsidR="00B5239D" w:rsidRPr="00425B2A" w:rsidRDefault="00B5239D" w:rsidP="00B5239D">
      <w:pPr>
        <w:rPr>
          <w:lang w:val="sr-Latn-CS"/>
        </w:rPr>
      </w:pPr>
    </w:p>
    <w:p w14:paraId="30EF9918" w14:textId="2C1DF189" w:rsidR="00D27CE3" w:rsidRDefault="006D5286" w:rsidP="00A44181">
      <w:pPr>
        <w:rPr>
          <w:b/>
          <w:sz w:val="28"/>
          <w:szCs w:val="28"/>
          <w:lang w:val="sr-Latn-CS"/>
        </w:rPr>
      </w:pPr>
      <w:r>
        <w:rPr>
          <w:b/>
          <w:sz w:val="28"/>
          <w:szCs w:val="28"/>
          <w:lang w:val="sr-Latn-CS"/>
        </w:rPr>
        <w:t>10.</w:t>
      </w:r>
      <w:r w:rsidR="00B5239D">
        <w:rPr>
          <w:b/>
          <w:sz w:val="28"/>
          <w:szCs w:val="28"/>
          <w:lang w:val="sr-Latn-CS"/>
        </w:rPr>
        <w:tab/>
        <w:t>Dodaj čas</w:t>
      </w:r>
    </w:p>
    <w:p w14:paraId="2E479A63" w14:textId="05CC14E0" w:rsidR="00590989" w:rsidRPr="00590989" w:rsidRDefault="00590989" w:rsidP="00B93C84">
      <w:pPr>
        <w:pStyle w:val="ListParagraph"/>
        <w:numPr>
          <w:ilvl w:val="0"/>
          <w:numId w:val="8"/>
        </w:numPr>
        <w:rPr>
          <w:lang w:val="de-DE"/>
        </w:rPr>
      </w:pPr>
      <w:r>
        <w:rPr>
          <w:lang w:val="sr-Latn-CS"/>
        </w:rPr>
        <w:t>Profesor ula</w:t>
      </w:r>
      <w:r w:rsidR="00965DE7">
        <w:rPr>
          <w:lang w:val="sr-Latn-CS"/>
        </w:rPr>
        <w:t>z</w:t>
      </w:r>
      <w:r>
        <w:rPr>
          <w:lang w:val="sr-Latn-CS"/>
        </w:rPr>
        <w:t>i na svoj raspored i ima opciju da doda časove.</w:t>
      </w:r>
    </w:p>
    <w:p w14:paraId="3EAB4BA5" w14:textId="2263948F" w:rsidR="00590989" w:rsidRPr="00590989" w:rsidRDefault="00590989" w:rsidP="00B93C84">
      <w:pPr>
        <w:pStyle w:val="ListParagraph"/>
        <w:numPr>
          <w:ilvl w:val="0"/>
          <w:numId w:val="8"/>
        </w:numPr>
        <w:rPr>
          <w:lang w:val="de-DE"/>
        </w:rPr>
      </w:pPr>
      <w:r>
        <w:rPr>
          <w:lang w:val="sr-Latn-CS"/>
        </w:rPr>
        <w:t>Profesor unosi termine u kojima može da drži casove kao i cenu casa.</w:t>
      </w:r>
    </w:p>
    <w:p w14:paraId="6146EB45" w14:textId="1CB0220D" w:rsidR="00590989" w:rsidRPr="00590989" w:rsidRDefault="00590989" w:rsidP="00B93C84">
      <w:pPr>
        <w:pStyle w:val="ListParagraph"/>
        <w:numPr>
          <w:ilvl w:val="0"/>
          <w:numId w:val="8"/>
        </w:numPr>
        <w:rPr>
          <w:lang w:val="de-DE"/>
        </w:rPr>
      </w:pPr>
      <w:r>
        <w:rPr>
          <w:lang w:val="sr-Latn-CS"/>
        </w:rPr>
        <w:t>Nakon uspesnog kreiranja časa student može da se prijavi i izabere predmet</w:t>
      </w:r>
    </w:p>
    <w:p w14:paraId="2C16FB54" w14:textId="74EE39C2" w:rsidR="00590989" w:rsidRPr="00590989" w:rsidRDefault="00590989" w:rsidP="00590989">
      <w:pPr>
        <w:ind w:left="720"/>
        <w:rPr>
          <w:lang w:val="de-DE"/>
        </w:rPr>
      </w:pPr>
      <w:r>
        <w:rPr>
          <w:lang w:val="de-DE"/>
        </w:rPr>
        <w:t xml:space="preserve"> </w:t>
      </w:r>
      <w:r w:rsidR="00965DE7" w:rsidRPr="00965DE7">
        <w:rPr>
          <w:lang w:val="de-DE"/>
        </w:rPr>
        <w:drawing>
          <wp:inline distT="0" distB="0" distL="0" distR="0" wp14:anchorId="134B3973" wp14:editId="38A389E7">
            <wp:extent cx="594360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8420"/>
                    </a:xfrm>
                    <a:prstGeom prst="rect">
                      <a:avLst/>
                    </a:prstGeom>
                  </pic:spPr>
                </pic:pic>
              </a:graphicData>
            </a:graphic>
          </wp:inline>
        </w:drawing>
      </w:r>
    </w:p>
    <w:p w14:paraId="4356DB42" w14:textId="386EA7CD" w:rsidR="00B5239D" w:rsidRDefault="00B5239D" w:rsidP="00A44181">
      <w:pPr>
        <w:rPr>
          <w:b/>
          <w:sz w:val="28"/>
          <w:szCs w:val="28"/>
          <w:lang w:val="sr-Latn-CS"/>
        </w:rPr>
      </w:pPr>
      <w:r>
        <w:rPr>
          <w:b/>
          <w:sz w:val="28"/>
          <w:szCs w:val="28"/>
          <w:lang w:val="sr-Latn-CS"/>
        </w:rPr>
        <w:tab/>
      </w:r>
    </w:p>
    <w:p w14:paraId="08284602" w14:textId="3E420D47" w:rsidR="00B5239D" w:rsidRPr="00425B2A" w:rsidRDefault="00965DE7" w:rsidP="00A44181">
      <w:pPr>
        <w:rPr>
          <w:b/>
          <w:sz w:val="28"/>
          <w:szCs w:val="28"/>
          <w:lang w:val="sr-Latn-CS"/>
        </w:rPr>
      </w:pPr>
      <w:r w:rsidRPr="00965DE7">
        <w:rPr>
          <w:b/>
          <w:noProof/>
          <w:sz w:val="28"/>
          <w:szCs w:val="28"/>
          <w:lang w:val="sr-Latn-CS"/>
        </w:rPr>
        <w:lastRenderedPageBreak/>
        <w:drawing>
          <wp:inline distT="0" distB="0" distL="0" distR="0" wp14:anchorId="1B505B93" wp14:editId="1250BBD1">
            <wp:extent cx="5943600" cy="2833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33370"/>
                    </a:xfrm>
                    <a:prstGeom prst="rect">
                      <a:avLst/>
                    </a:prstGeom>
                  </pic:spPr>
                </pic:pic>
              </a:graphicData>
            </a:graphic>
          </wp:inline>
        </w:drawing>
      </w:r>
    </w:p>
    <w:p w14:paraId="43150958" w14:textId="302B5EBE" w:rsidR="00B011B4" w:rsidRPr="00425B2A" w:rsidRDefault="006D5286" w:rsidP="006D5286">
      <w:pPr>
        <w:pStyle w:val="Heading2"/>
        <w:numPr>
          <w:ilvl w:val="0"/>
          <w:numId w:val="0"/>
        </w:numPr>
        <w:rPr>
          <w:rFonts w:ascii="Times New Roman" w:hAnsi="Times New Roman"/>
        </w:rPr>
      </w:pPr>
      <w:bookmarkStart w:id="34" w:name="_Toc75643951"/>
      <w:bookmarkStart w:id="35" w:name="_Toc75626255"/>
      <w:r>
        <w:rPr>
          <w:rFonts w:ascii="Times New Roman" w:hAnsi="Times New Roman"/>
        </w:rPr>
        <w:t>11.</w:t>
      </w:r>
      <w:r>
        <w:rPr>
          <w:rFonts w:ascii="Times New Roman" w:hAnsi="Times New Roman"/>
        </w:rPr>
        <w:tab/>
      </w:r>
      <w:proofErr w:type="spellStart"/>
      <w:r w:rsidR="00B011B4" w:rsidRPr="006D5286">
        <w:rPr>
          <w:rFonts w:cs="Arial"/>
        </w:rPr>
        <w:t>Zakaži</w:t>
      </w:r>
      <w:proofErr w:type="spellEnd"/>
      <w:r w:rsidR="00B011B4" w:rsidRPr="006D5286">
        <w:rPr>
          <w:rFonts w:cs="Arial"/>
        </w:rPr>
        <w:t xml:space="preserve"> </w:t>
      </w:r>
      <w:proofErr w:type="spellStart"/>
      <w:r w:rsidR="00B011B4" w:rsidRPr="006D5286">
        <w:rPr>
          <w:rFonts w:cs="Arial"/>
        </w:rPr>
        <w:t>čas</w:t>
      </w:r>
      <w:bookmarkEnd w:id="34"/>
      <w:bookmarkEnd w:id="35"/>
      <w:proofErr w:type="spellEnd"/>
    </w:p>
    <w:p w14:paraId="770D6A94" w14:textId="77777777" w:rsidR="00B011B4" w:rsidRPr="00425B2A" w:rsidRDefault="00B011B4" w:rsidP="00B011B4">
      <w:pPr>
        <w:ind w:left="720"/>
        <w:rPr>
          <w:b/>
          <w:sz w:val="28"/>
          <w:szCs w:val="28"/>
          <w:lang w:val="sr-Latn-CS"/>
        </w:rPr>
      </w:pPr>
    </w:p>
    <w:p w14:paraId="4DEE6B36" w14:textId="219239DE" w:rsidR="00527549" w:rsidRDefault="00965DE7" w:rsidP="00B93C84">
      <w:pPr>
        <w:pStyle w:val="ListParagraph"/>
        <w:numPr>
          <w:ilvl w:val="0"/>
          <w:numId w:val="8"/>
        </w:numPr>
        <w:rPr>
          <w:lang w:val="de-DE"/>
        </w:rPr>
      </w:pPr>
      <w:r>
        <w:rPr>
          <w:lang w:val="sr-Latn-CS"/>
        </w:rPr>
        <w:t>Student</w:t>
      </w:r>
      <w:r w:rsidR="00B011B4" w:rsidRPr="00527549">
        <w:rPr>
          <w:lang w:val="de-DE"/>
        </w:rPr>
        <w:t xml:space="preserve"> se nalazi na profilu </w:t>
      </w:r>
      <w:r w:rsidR="00527549">
        <w:rPr>
          <w:lang w:val="de-DE"/>
        </w:rPr>
        <w:t>profesora</w:t>
      </w:r>
      <w:r w:rsidR="00B011B4" w:rsidRPr="00527549">
        <w:rPr>
          <w:lang w:val="sr-Latn-RS"/>
        </w:rPr>
        <w:t xml:space="preserve"> </w:t>
      </w:r>
      <w:r w:rsidR="00E9783E" w:rsidRPr="00527549">
        <w:rPr>
          <w:lang w:val="sr-Latn-RS"/>
        </w:rPr>
        <w:t>sa kojim</w:t>
      </w:r>
      <w:r w:rsidR="00E9783E" w:rsidRPr="00527549">
        <w:rPr>
          <w:lang w:val="de-DE"/>
        </w:rPr>
        <w:t xml:space="preserve"> želi da zakaže čas</w:t>
      </w:r>
      <w:r w:rsidR="00527549" w:rsidRPr="00527549">
        <w:rPr>
          <w:lang w:val="de-DE"/>
        </w:rPr>
        <w:t>.</w:t>
      </w:r>
    </w:p>
    <w:p w14:paraId="44A4DBDA" w14:textId="65C2AEDD" w:rsidR="00527549" w:rsidRPr="00527549" w:rsidRDefault="00B011B4" w:rsidP="00B93C84">
      <w:pPr>
        <w:pStyle w:val="ListParagraph"/>
        <w:numPr>
          <w:ilvl w:val="0"/>
          <w:numId w:val="8"/>
        </w:numPr>
        <w:rPr>
          <w:lang w:val="de-DE"/>
        </w:rPr>
      </w:pPr>
      <w:r w:rsidRPr="00527549">
        <w:rPr>
          <w:lang w:val="sr-Latn-CS"/>
        </w:rPr>
        <w:t xml:space="preserve">Klikom na </w:t>
      </w:r>
      <w:r w:rsidR="00965DE7">
        <w:rPr>
          <w:lang w:val="sr-Latn-CS"/>
        </w:rPr>
        <w:t>profil Profesora pjavljuje se raspored koji je profesor postavio</w:t>
      </w:r>
      <w:r w:rsidR="00E9783E" w:rsidRPr="00527549">
        <w:rPr>
          <w:lang w:val="sr-Latn-CS"/>
        </w:rPr>
        <w:t xml:space="preserve"> </w:t>
      </w:r>
      <w:r w:rsidR="0015688F" w:rsidRPr="00527549">
        <w:rPr>
          <w:lang w:val="sr-Latn-CS"/>
        </w:rPr>
        <w:t>.</w:t>
      </w:r>
    </w:p>
    <w:p w14:paraId="5DDF9ADE" w14:textId="3F956907" w:rsidR="0015688F" w:rsidRDefault="0015688F" w:rsidP="00B011B4">
      <w:pPr>
        <w:ind w:left="720"/>
        <w:rPr>
          <w:lang w:val="sr-Latn-RS"/>
        </w:rPr>
      </w:pPr>
      <w:r>
        <w:rPr>
          <w:lang w:val="sr-Latn-CS"/>
        </w:rPr>
        <w:t>3.   Korisnik bira slobodan termin iz rasporeda koji je profesor postavio</w:t>
      </w:r>
      <w:r w:rsidR="00527549">
        <w:rPr>
          <w:lang w:val="sr-Latn-CS"/>
        </w:rPr>
        <w:t xml:space="preserve"> pritiskom na dugme </w:t>
      </w:r>
      <w:r w:rsidR="00527549" w:rsidRPr="00527549">
        <w:rPr>
          <w:i/>
          <w:iCs/>
          <w:lang w:val="sr-Latn-CS"/>
        </w:rPr>
        <w:t>Zakaži</w:t>
      </w:r>
      <w:r>
        <w:rPr>
          <w:lang w:val="sr-Latn-CS"/>
        </w:rPr>
        <w:t xml:space="preserve"> </w:t>
      </w:r>
      <w:r>
        <w:rPr>
          <w:lang w:val="sr-Latn-RS"/>
        </w:rPr>
        <w:t>.</w:t>
      </w:r>
    </w:p>
    <w:p w14:paraId="68B85156" w14:textId="77777777" w:rsidR="0015688F" w:rsidRDefault="0015688F" w:rsidP="00B011B4">
      <w:pPr>
        <w:ind w:left="720"/>
        <w:rPr>
          <w:lang w:val="sr-Latn-RS"/>
        </w:rPr>
      </w:pPr>
      <w:r>
        <w:rPr>
          <w:lang w:val="sr-Latn-RS"/>
        </w:rPr>
        <w:t xml:space="preserve">4. </w:t>
      </w:r>
      <w:r w:rsidR="00527549">
        <w:rPr>
          <w:lang w:val="sr-Latn-RS"/>
        </w:rPr>
        <w:t xml:space="preserve"> </w:t>
      </w:r>
      <w:r>
        <w:rPr>
          <w:lang w:val="sr-Latn-RS"/>
        </w:rPr>
        <w:t xml:space="preserve"> Korisnik bira predmet iz kojeg želi da </w:t>
      </w:r>
      <w:r w:rsidR="00527549">
        <w:rPr>
          <w:lang w:val="sr-Latn-RS"/>
        </w:rPr>
        <w:t>ima čas i nakon toga ga zakazuje.</w:t>
      </w:r>
    </w:p>
    <w:p w14:paraId="40277053" w14:textId="65A61361" w:rsidR="00965DE7" w:rsidRPr="0015688F" w:rsidRDefault="00965DE7" w:rsidP="00B011B4">
      <w:pPr>
        <w:ind w:left="720"/>
        <w:rPr>
          <w:lang w:val="sr-Latn-RS"/>
        </w:rPr>
      </w:pPr>
      <w:r w:rsidRPr="00965DE7">
        <w:rPr>
          <w:lang w:val="sr-Latn-RS"/>
        </w:rPr>
        <w:drawing>
          <wp:inline distT="0" distB="0" distL="0" distR="0" wp14:anchorId="7216B8D2" wp14:editId="50F38CA7">
            <wp:extent cx="5943600" cy="2810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0510"/>
                    </a:xfrm>
                    <a:prstGeom prst="rect">
                      <a:avLst/>
                    </a:prstGeom>
                  </pic:spPr>
                </pic:pic>
              </a:graphicData>
            </a:graphic>
          </wp:inline>
        </w:drawing>
      </w:r>
    </w:p>
    <w:p w14:paraId="63AB5F46" w14:textId="77777777" w:rsidR="00B011B4" w:rsidRPr="00425B2A" w:rsidRDefault="00B011B4" w:rsidP="00B011B4">
      <w:pPr>
        <w:ind w:left="720"/>
        <w:rPr>
          <w:b/>
          <w:sz w:val="28"/>
          <w:szCs w:val="28"/>
          <w:lang w:val="sr-Latn-CS"/>
        </w:rPr>
      </w:pPr>
    </w:p>
    <w:p w14:paraId="1999944D" w14:textId="30475CCD" w:rsidR="00B011B4" w:rsidRPr="00425B2A" w:rsidRDefault="00B011B4" w:rsidP="004E3627">
      <w:pPr>
        <w:rPr>
          <w:b/>
          <w:sz w:val="28"/>
          <w:szCs w:val="28"/>
          <w:lang w:val="sr-Latn-CS"/>
        </w:rPr>
      </w:pPr>
    </w:p>
    <w:p w14:paraId="690C9B2A" w14:textId="77777777" w:rsidR="00965DE7" w:rsidRPr="00425B2A" w:rsidRDefault="00965DE7" w:rsidP="00B22A4C">
      <w:pPr>
        <w:jc w:val="center"/>
        <w:rPr>
          <w:lang w:val="sr-Latn-CS"/>
        </w:rPr>
      </w:pPr>
    </w:p>
    <w:p w14:paraId="212C1365" w14:textId="77777777" w:rsidR="004F4027" w:rsidRPr="00425B2A" w:rsidRDefault="004F4027" w:rsidP="0050458A">
      <w:pPr>
        <w:rPr>
          <w:lang w:val="sr-Latn-RS"/>
        </w:rPr>
      </w:pPr>
    </w:p>
    <w:p w14:paraId="57780F16" w14:textId="77777777" w:rsidR="003119BE" w:rsidRPr="00425B2A" w:rsidRDefault="003119BE" w:rsidP="002D2598">
      <w:pPr>
        <w:rPr>
          <w:lang w:val="sr-Latn-RS"/>
        </w:rPr>
      </w:pPr>
    </w:p>
    <w:p w14:paraId="157A3822" w14:textId="6364810F" w:rsidR="00190D8B" w:rsidRPr="00425B2A" w:rsidRDefault="008F6043" w:rsidP="008F6043">
      <w:pPr>
        <w:pStyle w:val="Heading1"/>
        <w:numPr>
          <w:ilvl w:val="0"/>
          <w:numId w:val="0"/>
        </w:numPr>
        <w:ind w:left="432" w:hanging="432"/>
        <w:rPr>
          <w:rFonts w:ascii="Times New Roman" w:hAnsi="Times New Roman"/>
          <w:lang w:val="sr-Latn-CS"/>
        </w:rPr>
      </w:pPr>
      <w:bookmarkStart w:id="36" w:name="_Toc75626263"/>
      <w:bookmarkStart w:id="37" w:name="_Toc75643959"/>
      <w:r w:rsidRPr="00425B2A">
        <w:rPr>
          <w:rFonts w:ascii="Times New Roman" w:hAnsi="Times New Roman"/>
          <w:lang w:val="sr-Latn-CS"/>
        </w:rPr>
        <w:lastRenderedPageBreak/>
        <w:t>1</w:t>
      </w:r>
      <w:r w:rsidR="00967E19" w:rsidRPr="00425B2A">
        <w:rPr>
          <w:rFonts w:ascii="Times New Roman" w:hAnsi="Times New Roman"/>
          <w:lang w:val="sr-Latn-CS"/>
        </w:rPr>
        <w:t>2</w:t>
      </w:r>
      <w:r w:rsidRPr="00425B2A">
        <w:rPr>
          <w:rFonts w:ascii="Times New Roman" w:hAnsi="Times New Roman"/>
          <w:lang w:val="sr-Latn-CS"/>
        </w:rPr>
        <w:t xml:space="preserve">. </w:t>
      </w:r>
      <w:r w:rsidR="00AC7B98" w:rsidRPr="00425B2A">
        <w:rPr>
          <w:rFonts w:ascii="Times New Roman" w:hAnsi="Times New Roman"/>
          <w:lang w:val="sr-Latn-CS"/>
        </w:rPr>
        <w:t>Brisanje naloga</w:t>
      </w:r>
      <w:bookmarkEnd w:id="36"/>
      <w:bookmarkEnd w:id="37"/>
    </w:p>
    <w:p w14:paraId="21142FD4" w14:textId="16AA4764" w:rsidR="00AC7B98" w:rsidRDefault="00736AA0" w:rsidP="00AC7B98">
      <w:pPr>
        <w:ind w:left="720"/>
        <w:rPr>
          <w:lang w:val="sr-Latn-CS"/>
        </w:rPr>
      </w:pPr>
      <w:r>
        <w:rPr>
          <w:lang w:val="sr-Latn-CS"/>
        </w:rPr>
        <w:t>1.</w:t>
      </w:r>
      <w:r w:rsidR="00AC7B98" w:rsidRPr="00425B2A">
        <w:rPr>
          <w:lang w:val="sr-Latn-CS"/>
        </w:rPr>
        <w:t xml:space="preserve">   </w:t>
      </w:r>
      <w:r>
        <w:rPr>
          <w:lang w:val="sr-Latn-CS"/>
        </w:rPr>
        <w:t xml:space="preserve">Student ili Profesor </w:t>
      </w:r>
      <w:r w:rsidR="00D1556A" w:rsidRPr="00425B2A">
        <w:rPr>
          <w:lang w:val="sr-Latn-CS"/>
        </w:rPr>
        <w:t xml:space="preserve">klikće na dugme Obriši profil </w:t>
      </w:r>
      <w:r>
        <w:rPr>
          <w:lang w:val="sr-Latn-CS"/>
        </w:rPr>
        <w:t xml:space="preserve">na profilnoj stranici </w:t>
      </w:r>
      <w:r w:rsidR="00D1556A" w:rsidRPr="00425B2A">
        <w:rPr>
          <w:lang w:val="sr-Latn-CS"/>
        </w:rPr>
        <w:t xml:space="preserve">nakon čega se otvara forma </w:t>
      </w:r>
      <w:r w:rsidR="00FB1B00" w:rsidRPr="00425B2A">
        <w:rPr>
          <w:lang w:val="sr-Latn-CS"/>
        </w:rPr>
        <w:t>gde je potrebno uneti lozinku.</w:t>
      </w:r>
    </w:p>
    <w:p w14:paraId="1D81957B" w14:textId="1443F483" w:rsidR="00736AA0" w:rsidRPr="00425B2A" w:rsidRDefault="00736AA0" w:rsidP="00AC7B98">
      <w:pPr>
        <w:ind w:left="720"/>
        <w:rPr>
          <w:lang w:val="sr-Latn-CS"/>
        </w:rPr>
      </w:pPr>
      <w:r w:rsidRPr="00736AA0">
        <w:rPr>
          <w:lang w:val="sr-Latn-CS"/>
        </w:rPr>
        <w:drawing>
          <wp:inline distT="0" distB="0" distL="0" distR="0" wp14:anchorId="0E0804FC" wp14:editId="30FD5CDA">
            <wp:extent cx="4911899" cy="331763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6648" cy="3320838"/>
                    </a:xfrm>
                    <a:prstGeom prst="rect">
                      <a:avLst/>
                    </a:prstGeom>
                  </pic:spPr>
                </pic:pic>
              </a:graphicData>
            </a:graphic>
          </wp:inline>
        </w:drawing>
      </w:r>
    </w:p>
    <w:p w14:paraId="653DCFE7" w14:textId="77777777" w:rsidR="00AC7B98" w:rsidRPr="00425B2A" w:rsidRDefault="00AC7B98" w:rsidP="00AC7B98">
      <w:pPr>
        <w:ind w:left="720"/>
        <w:rPr>
          <w:b/>
          <w:sz w:val="28"/>
          <w:szCs w:val="28"/>
          <w:lang w:val="sr-Latn-CS"/>
        </w:rPr>
      </w:pPr>
    </w:p>
    <w:p w14:paraId="1311AFE8" w14:textId="77777777" w:rsidR="00694BD9" w:rsidRPr="00425B2A" w:rsidRDefault="00694BD9" w:rsidP="0050458A">
      <w:pPr>
        <w:rPr>
          <w:bCs/>
          <w:sz w:val="28"/>
          <w:szCs w:val="28"/>
          <w:lang w:val="sr-Latn-CS"/>
        </w:rPr>
      </w:pPr>
    </w:p>
    <w:p w14:paraId="403B3BAC" w14:textId="49D41DC4" w:rsidR="00344BBA" w:rsidRPr="00425B2A" w:rsidRDefault="00344BBA" w:rsidP="00694BD9">
      <w:pPr>
        <w:ind w:left="792"/>
        <w:rPr>
          <w:b/>
          <w:sz w:val="28"/>
          <w:szCs w:val="28"/>
          <w:lang w:val="sr-Latn-CS"/>
        </w:rPr>
      </w:pPr>
    </w:p>
    <w:p w14:paraId="0D3C3661" w14:textId="77777777" w:rsidR="00EA14B1" w:rsidRPr="00425B2A" w:rsidRDefault="00EA14B1" w:rsidP="00EA14B1">
      <w:pPr>
        <w:ind w:left="720"/>
        <w:rPr>
          <w:lang w:val="sr-Latn-CS"/>
        </w:rPr>
      </w:pPr>
    </w:p>
    <w:sectPr w:rsidR="00EA14B1" w:rsidRPr="00425B2A" w:rsidSect="00C27AC8">
      <w:headerReference w:type="default" r:id="rId37"/>
      <w:footerReference w:type="default" r:id="rId38"/>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6E3D6" w14:textId="77777777" w:rsidR="00B93C84" w:rsidRDefault="00B93C84">
      <w:r>
        <w:separator/>
      </w:r>
    </w:p>
  </w:endnote>
  <w:endnote w:type="continuationSeparator" w:id="0">
    <w:p w14:paraId="60F25325" w14:textId="77777777" w:rsidR="00B93C84" w:rsidRDefault="00B93C84">
      <w:r>
        <w:continuationSeparator/>
      </w:r>
    </w:p>
  </w:endnote>
  <w:endnote w:type="continuationNotice" w:id="1">
    <w:p w14:paraId="226D685E" w14:textId="77777777" w:rsidR="00B93C84" w:rsidRDefault="00B93C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B62B5" w14:paraId="311EAEB7" w14:textId="77777777">
      <w:tc>
        <w:tcPr>
          <w:tcW w:w="3162" w:type="dxa"/>
          <w:tcBorders>
            <w:top w:val="nil"/>
            <w:left w:val="nil"/>
            <w:bottom w:val="nil"/>
            <w:right w:val="nil"/>
          </w:tcBorders>
        </w:tcPr>
        <w:p w14:paraId="68793A43" w14:textId="77777777" w:rsidR="008B62B5" w:rsidRDefault="008B62B5">
          <w:pPr>
            <w:ind w:right="360"/>
          </w:pPr>
        </w:p>
      </w:tc>
      <w:tc>
        <w:tcPr>
          <w:tcW w:w="3162" w:type="dxa"/>
          <w:tcBorders>
            <w:top w:val="nil"/>
            <w:left w:val="nil"/>
            <w:bottom w:val="nil"/>
            <w:right w:val="nil"/>
          </w:tcBorders>
        </w:tcPr>
        <w:p w14:paraId="0DBCFD3A" w14:textId="77777777" w:rsidR="008B62B5" w:rsidRDefault="0090233E">
          <w:pPr>
            <w:jc w:val="center"/>
          </w:pPr>
          <w:r w:rsidRPr="00B73BC6">
            <w:rPr>
              <w:rFonts w:ascii="Symbol" w:eastAsia="Symbol" w:hAnsi="Symbol" w:cs="Symbol"/>
              <w:lang w:val="sr-Latn-CS"/>
            </w:rPr>
            <w:t>Ó</w:t>
          </w:r>
          <w:r>
            <w:rPr>
              <w:lang w:val="sr-Latn-CS"/>
            </w:rPr>
            <w:t>Elektronski fakultet Niš, 20</w:t>
          </w:r>
          <w:r w:rsidR="002535E4">
            <w:rPr>
              <w:lang w:val="sr-Latn-CS"/>
            </w:rPr>
            <w:t>21</w:t>
          </w:r>
        </w:p>
      </w:tc>
      <w:tc>
        <w:tcPr>
          <w:tcW w:w="3162" w:type="dxa"/>
          <w:tcBorders>
            <w:top w:val="nil"/>
            <w:left w:val="nil"/>
            <w:bottom w:val="nil"/>
            <w:right w:val="nil"/>
          </w:tcBorders>
        </w:tcPr>
        <w:p w14:paraId="264B483A" w14:textId="77777777" w:rsidR="008B62B5" w:rsidRDefault="008B62B5">
          <w:pPr>
            <w:jc w:val="right"/>
          </w:pPr>
          <w:proofErr w:type="spellStart"/>
          <w:r>
            <w:t>Strana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0968A8">
            <w:rPr>
              <w:rStyle w:val="PageNumber"/>
              <w:noProof/>
            </w:rPr>
            <w:t>14</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0968A8">
            <w:rPr>
              <w:rStyle w:val="PageNumber"/>
              <w:noProof/>
            </w:rPr>
            <w:t>14</w:t>
          </w:r>
          <w:r>
            <w:rPr>
              <w:rStyle w:val="PageNumber"/>
            </w:rPr>
            <w:fldChar w:fldCharType="end"/>
          </w:r>
        </w:p>
      </w:tc>
    </w:tr>
  </w:tbl>
  <w:p w14:paraId="01216D90" w14:textId="77777777" w:rsidR="008B62B5" w:rsidRDefault="008B6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D21B8" w14:textId="77777777" w:rsidR="00B93C84" w:rsidRDefault="00B93C84">
      <w:r>
        <w:separator/>
      </w:r>
    </w:p>
  </w:footnote>
  <w:footnote w:type="continuationSeparator" w:id="0">
    <w:p w14:paraId="39D775BC" w14:textId="77777777" w:rsidR="00B93C84" w:rsidRDefault="00B93C84">
      <w:r>
        <w:continuationSeparator/>
      </w:r>
    </w:p>
  </w:footnote>
  <w:footnote w:type="continuationNotice" w:id="1">
    <w:p w14:paraId="56383D96" w14:textId="77777777" w:rsidR="00B93C84" w:rsidRDefault="00B93C8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8E901" w14:textId="77777777" w:rsidR="008B62B5" w:rsidRDefault="008B62B5">
    <w:pPr>
      <w:rPr>
        <w:sz w:val="24"/>
        <w:szCs w:val="24"/>
      </w:rPr>
    </w:pPr>
  </w:p>
  <w:p w14:paraId="4C4F8A27" w14:textId="77777777" w:rsidR="008B62B5" w:rsidRDefault="008B62B5">
    <w:pPr>
      <w:pBdr>
        <w:top w:val="single" w:sz="6" w:space="1" w:color="auto"/>
      </w:pBdr>
      <w:rPr>
        <w:sz w:val="24"/>
        <w:szCs w:val="24"/>
      </w:rPr>
    </w:pPr>
  </w:p>
  <w:p w14:paraId="2273DC40" w14:textId="24FB5279" w:rsidR="002535E4" w:rsidRDefault="0007668D" w:rsidP="002535E4">
    <w:pPr>
      <w:pBdr>
        <w:bottom w:val="single" w:sz="6" w:space="1" w:color="auto"/>
      </w:pBdr>
      <w:jc w:val="right"/>
      <w:rPr>
        <w:rFonts w:ascii="Arial" w:hAnsi="Arial"/>
        <w:b/>
        <w:sz w:val="36"/>
      </w:rPr>
    </w:pPr>
    <w:r>
      <w:rPr>
        <w:rFonts w:ascii="Arial" w:hAnsi="Arial"/>
        <w:b/>
        <w:sz w:val="36"/>
      </w:rPr>
      <w:t>GOFC</w:t>
    </w:r>
  </w:p>
  <w:p w14:paraId="51D5542C" w14:textId="77777777" w:rsidR="008B62B5" w:rsidRDefault="008B62B5">
    <w:pPr>
      <w:pBdr>
        <w:bottom w:val="single" w:sz="6" w:space="1" w:color="auto"/>
      </w:pBdr>
      <w:jc w:val="right"/>
      <w:rPr>
        <w:sz w:val="24"/>
        <w:szCs w:val="24"/>
      </w:rPr>
    </w:pPr>
  </w:p>
  <w:p w14:paraId="000AFC6C" w14:textId="77777777" w:rsidR="008B62B5" w:rsidRDefault="008B62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B62B5" w14:paraId="476415E5" w14:textId="77777777">
      <w:tc>
        <w:tcPr>
          <w:tcW w:w="6379" w:type="dxa"/>
        </w:tcPr>
        <w:p w14:paraId="658DBCEB" w14:textId="77777777" w:rsidR="008B62B5" w:rsidRPr="00130CAF" w:rsidRDefault="008B62B5" w:rsidP="0011110F">
          <w:pPr>
            <w:rPr>
              <w:b/>
            </w:rPr>
          </w:pPr>
          <w:proofErr w:type="spellStart"/>
          <w:r>
            <w:rPr>
              <w:b/>
            </w:rPr>
            <w:t>Izbornik</w:t>
          </w:r>
          <w:proofErr w:type="spellEnd"/>
        </w:p>
      </w:tc>
      <w:tc>
        <w:tcPr>
          <w:tcW w:w="3179" w:type="dxa"/>
        </w:tcPr>
        <w:p w14:paraId="09958035" w14:textId="77777777" w:rsidR="008B62B5" w:rsidRDefault="008B62B5" w:rsidP="0011110F">
          <w:pPr>
            <w:tabs>
              <w:tab w:val="left" w:pos="1135"/>
            </w:tabs>
            <w:spacing w:before="40"/>
            <w:ind w:right="68"/>
          </w:pPr>
          <w:r>
            <w:t xml:space="preserve">  </w:t>
          </w:r>
          <w:proofErr w:type="spellStart"/>
          <w:r>
            <w:t>Verzija</w:t>
          </w:r>
          <w:proofErr w:type="spellEnd"/>
          <w:r>
            <w:t>:           1.0</w:t>
          </w:r>
        </w:p>
      </w:tc>
    </w:tr>
    <w:tr w:rsidR="008B62B5" w14:paraId="74EF031A" w14:textId="77777777">
      <w:tc>
        <w:tcPr>
          <w:tcW w:w="6379" w:type="dxa"/>
        </w:tcPr>
        <w:p w14:paraId="65A8C536" w14:textId="77777777" w:rsidR="008B62B5" w:rsidRPr="0059438F" w:rsidRDefault="008B62B5" w:rsidP="0011110F">
          <w:pPr>
            <w:rPr>
              <w:lang w:val="sr-Latn-CS"/>
            </w:rPr>
          </w:pPr>
          <w:proofErr w:type="spellStart"/>
          <w:r>
            <w:t>Korisni</w:t>
          </w:r>
          <w:proofErr w:type="spellEnd"/>
          <w:r>
            <w:rPr>
              <w:lang w:val="sr-Latn-CS"/>
            </w:rPr>
            <w:t>čko uputstvo</w:t>
          </w:r>
        </w:p>
      </w:tc>
      <w:tc>
        <w:tcPr>
          <w:tcW w:w="3179" w:type="dxa"/>
        </w:tcPr>
        <w:p w14:paraId="16A28C59" w14:textId="4F9C84DC" w:rsidR="008B62B5" w:rsidRPr="0007668D" w:rsidRDefault="008B62B5" w:rsidP="0011110F">
          <w:pPr>
            <w:rPr>
              <w:lang w:val="sr-Latn-CS"/>
            </w:rPr>
          </w:pPr>
          <w:r>
            <w:t xml:space="preserve">  Datum:  </w:t>
          </w:r>
          <w:r w:rsidR="002535E4">
            <w:rPr>
              <w:lang w:val="sr-Latn-CS"/>
            </w:rPr>
            <w:t>2</w:t>
          </w:r>
          <w:r w:rsidR="0007668D">
            <w:rPr>
              <w:lang w:val="sr-Latn-CS"/>
            </w:rPr>
            <w:t>8</w:t>
          </w:r>
          <w:r w:rsidR="00716E6F">
            <w:rPr>
              <w:lang w:val="sr-Latn-CS"/>
            </w:rPr>
            <w:t>.06.20</w:t>
          </w:r>
          <w:r w:rsidR="002535E4">
            <w:rPr>
              <w:lang w:val="sr-Latn-CS"/>
            </w:rPr>
            <w:t>2</w:t>
          </w:r>
          <w:r w:rsidR="0007668D">
            <w:rPr>
              <w:lang w:val="sr-Latn-CS"/>
            </w:rPr>
            <w:t>2</w:t>
          </w:r>
          <w:r w:rsidR="00716E6F" w:rsidRPr="00EC25D8">
            <w:rPr>
              <w:lang w:val="sr-Latn-CS"/>
            </w:rPr>
            <w:t>.</w:t>
          </w:r>
        </w:p>
      </w:tc>
    </w:tr>
    <w:tr w:rsidR="002535E4" w14:paraId="730D8AB9" w14:textId="77777777">
      <w:tc>
        <w:tcPr>
          <w:tcW w:w="9558" w:type="dxa"/>
          <w:gridSpan w:val="2"/>
        </w:tcPr>
        <w:p w14:paraId="1056F54F" w14:textId="0BEEB5CC" w:rsidR="002535E4" w:rsidRPr="00F90094" w:rsidRDefault="0007668D" w:rsidP="002535E4">
          <w:pPr>
            <w:rPr>
              <w:lang w:val="sr-Latn-CS"/>
            </w:rPr>
          </w:pPr>
          <w:r>
            <w:rPr>
              <w:lang w:val="sr-Latn-CS"/>
            </w:rPr>
            <w:t>GOFC</w:t>
          </w:r>
          <w:r w:rsidR="002535E4">
            <w:rPr>
              <w:lang w:val="sr-Latn-CS"/>
            </w:rPr>
            <w:t>-</w:t>
          </w:r>
          <w:r>
            <w:rPr>
              <w:i/>
              <w:iCs/>
              <w:lang w:val="sr-Latn-CS"/>
            </w:rPr>
            <w:t>nextGenStudent</w:t>
          </w:r>
        </w:p>
      </w:tc>
    </w:tr>
  </w:tbl>
  <w:p w14:paraId="698FCFCB" w14:textId="77777777" w:rsidR="008B62B5" w:rsidRDefault="008B6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B8D"/>
    <w:multiLevelType w:val="hybridMultilevel"/>
    <w:tmpl w:val="0234D370"/>
    <w:lvl w:ilvl="0" w:tplc="EC2048A2">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E0DB1"/>
    <w:multiLevelType w:val="multilevel"/>
    <w:tmpl w:val="A4F4ABD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3694765"/>
    <w:multiLevelType w:val="multilevel"/>
    <w:tmpl w:val="868ACC5A"/>
    <w:lvl w:ilvl="0">
      <w:start w:val="1"/>
      <w:numFmt w:val="decimal"/>
      <w:lvlText w:val="%1."/>
      <w:lvlJc w:val="left"/>
      <w:pPr>
        <w:tabs>
          <w:tab w:val="num" w:pos="714"/>
        </w:tabs>
        <w:ind w:left="714" w:hanging="357"/>
      </w:pPr>
      <w:rPr>
        <w:rFonts w:hint="default"/>
      </w:rPr>
    </w:lvl>
    <w:lvl w:ilvl="1">
      <w:start w:val="2"/>
      <w:numFmt w:val="decimal"/>
      <w:isLgl/>
      <w:lvlText w:val="%1.%2"/>
      <w:lvlJc w:val="left"/>
      <w:pPr>
        <w:ind w:left="753" w:hanging="396"/>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3" w15:restartNumberingAfterBreak="0">
    <w:nsid w:val="2D333BD4"/>
    <w:multiLevelType w:val="hybridMultilevel"/>
    <w:tmpl w:val="736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37CFB"/>
    <w:multiLevelType w:val="hybridMultilevel"/>
    <w:tmpl w:val="480ECD02"/>
    <w:lvl w:ilvl="0" w:tplc="5AFA9D76">
      <w:start w:val="5"/>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386541D1"/>
    <w:multiLevelType w:val="hybridMultilevel"/>
    <w:tmpl w:val="044082F6"/>
    <w:lvl w:ilvl="0" w:tplc="05909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704AEF"/>
    <w:multiLevelType w:val="multilevel"/>
    <w:tmpl w:val="891A4970"/>
    <w:lvl w:ilvl="0">
      <w:start w:val="1"/>
      <w:numFmt w:val="decimal"/>
      <w:lvlText w:val="%1."/>
      <w:lvlJc w:val="left"/>
      <w:pPr>
        <w:tabs>
          <w:tab w:val="num" w:pos="450"/>
        </w:tabs>
        <w:ind w:left="45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7" w15:restartNumberingAfterBreak="0">
    <w:nsid w:val="5958447C"/>
    <w:multiLevelType w:val="hybridMultilevel"/>
    <w:tmpl w:val="1AB4DDA2"/>
    <w:lvl w:ilvl="0" w:tplc="30EAD3C8">
      <w:start w:val="8"/>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61542BF0"/>
    <w:multiLevelType w:val="hybridMultilevel"/>
    <w:tmpl w:val="736A2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05C485D"/>
    <w:multiLevelType w:val="multilevel"/>
    <w:tmpl w:val="F662A96C"/>
    <w:lvl w:ilvl="0">
      <w:start w:val="1"/>
      <w:numFmt w:val="decimal"/>
      <w:lvlText w:val="%1."/>
      <w:lvlJc w:val="left"/>
      <w:pPr>
        <w:ind w:left="720" w:hanging="360"/>
      </w:pPr>
      <w:rPr>
        <w:rFonts w:hint="default"/>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649245544">
    <w:abstractNumId w:val="6"/>
  </w:num>
  <w:num w:numId="2" w16cid:durableId="1933928156">
    <w:abstractNumId w:val="1"/>
  </w:num>
  <w:num w:numId="3" w16cid:durableId="1957709714">
    <w:abstractNumId w:val="2"/>
  </w:num>
  <w:num w:numId="4" w16cid:durableId="918372310">
    <w:abstractNumId w:val="3"/>
  </w:num>
  <w:num w:numId="5" w16cid:durableId="399057366">
    <w:abstractNumId w:val="9"/>
  </w:num>
  <w:num w:numId="6" w16cid:durableId="1570966249">
    <w:abstractNumId w:val="8"/>
  </w:num>
  <w:num w:numId="7" w16cid:durableId="1226792969">
    <w:abstractNumId w:val="0"/>
  </w:num>
  <w:num w:numId="8" w16cid:durableId="1621951754">
    <w:abstractNumId w:val="5"/>
  </w:num>
  <w:num w:numId="9" w16cid:durableId="2044207330">
    <w:abstractNumId w:val="4"/>
  </w:num>
  <w:num w:numId="10" w16cid:durableId="47024727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activeWritingStyle w:appName="MSWord" w:lang="en-US" w:vendorID="64" w:dllVersion="4096" w:nlCheck="1" w:checkStyle="0"/>
  <w:activeWritingStyle w:appName="MSWord" w:lang="de-DE"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C"/>
    <w:rsid w:val="00000871"/>
    <w:rsid w:val="00001EEE"/>
    <w:rsid w:val="0000276B"/>
    <w:rsid w:val="0000320F"/>
    <w:rsid w:val="00004E18"/>
    <w:rsid w:val="00005F43"/>
    <w:rsid w:val="00006AF8"/>
    <w:rsid w:val="00006BE0"/>
    <w:rsid w:val="00010A9F"/>
    <w:rsid w:val="000111FD"/>
    <w:rsid w:val="00014C59"/>
    <w:rsid w:val="00014E82"/>
    <w:rsid w:val="00015670"/>
    <w:rsid w:val="0001614B"/>
    <w:rsid w:val="0001760A"/>
    <w:rsid w:val="000209E0"/>
    <w:rsid w:val="000240FB"/>
    <w:rsid w:val="00025867"/>
    <w:rsid w:val="00025C47"/>
    <w:rsid w:val="00026A0A"/>
    <w:rsid w:val="00027521"/>
    <w:rsid w:val="00030535"/>
    <w:rsid w:val="00031772"/>
    <w:rsid w:val="0003201C"/>
    <w:rsid w:val="00032BDF"/>
    <w:rsid w:val="00034A2E"/>
    <w:rsid w:val="000350B7"/>
    <w:rsid w:val="00035108"/>
    <w:rsid w:val="000359C8"/>
    <w:rsid w:val="00035BF1"/>
    <w:rsid w:val="00037A7A"/>
    <w:rsid w:val="00040E57"/>
    <w:rsid w:val="00044006"/>
    <w:rsid w:val="00047043"/>
    <w:rsid w:val="000471BA"/>
    <w:rsid w:val="00047BF1"/>
    <w:rsid w:val="00047C09"/>
    <w:rsid w:val="00047C77"/>
    <w:rsid w:val="00053F65"/>
    <w:rsid w:val="000540FE"/>
    <w:rsid w:val="00054D51"/>
    <w:rsid w:val="0005564D"/>
    <w:rsid w:val="00057312"/>
    <w:rsid w:val="00057322"/>
    <w:rsid w:val="00057A22"/>
    <w:rsid w:val="00057AF8"/>
    <w:rsid w:val="000610CF"/>
    <w:rsid w:val="00062696"/>
    <w:rsid w:val="00063A01"/>
    <w:rsid w:val="00064D72"/>
    <w:rsid w:val="00064E9B"/>
    <w:rsid w:val="0006584B"/>
    <w:rsid w:val="00065E31"/>
    <w:rsid w:val="000664E5"/>
    <w:rsid w:val="00066C68"/>
    <w:rsid w:val="000675EF"/>
    <w:rsid w:val="00070ED1"/>
    <w:rsid w:val="00071A81"/>
    <w:rsid w:val="000725A9"/>
    <w:rsid w:val="00072A46"/>
    <w:rsid w:val="00072DDD"/>
    <w:rsid w:val="00073360"/>
    <w:rsid w:val="00073AA5"/>
    <w:rsid w:val="00073D4B"/>
    <w:rsid w:val="0007668D"/>
    <w:rsid w:val="0008165A"/>
    <w:rsid w:val="00084765"/>
    <w:rsid w:val="00084C06"/>
    <w:rsid w:val="00085648"/>
    <w:rsid w:val="00085AC7"/>
    <w:rsid w:val="00085B29"/>
    <w:rsid w:val="0008604A"/>
    <w:rsid w:val="00086100"/>
    <w:rsid w:val="00090B09"/>
    <w:rsid w:val="00091364"/>
    <w:rsid w:val="00091D3B"/>
    <w:rsid w:val="000920FD"/>
    <w:rsid w:val="00093987"/>
    <w:rsid w:val="00093BAF"/>
    <w:rsid w:val="00094ED5"/>
    <w:rsid w:val="000961B3"/>
    <w:rsid w:val="000968A8"/>
    <w:rsid w:val="00096920"/>
    <w:rsid w:val="00096E71"/>
    <w:rsid w:val="000A22C0"/>
    <w:rsid w:val="000A2798"/>
    <w:rsid w:val="000A464F"/>
    <w:rsid w:val="000A6222"/>
    <w:rsid w:val="000A6A8F"/>
    <w:rsid w:val="000A7378"/>
    <w:rsid w:val="000A73E4"/>
    <w:rsid w:val="000B00B9"/>
    <w:rsid w:val="000B04BC"/>
    <w:rsid w:val="000B2EF4"/>
    <w:rsid w:val="000B748B"/>
    <w:rsid w:val="000B7882"/>
    <w:rsid w:val="000C0627"/>
    <w:rsid w:val="000C0EFA"/>
    <w:rsid w:val="000C193E"/>
    <w:rsid w:val="000C1F79"/>
    <w:rsid w:val="000C207E"/>
    <w:rsid w:val="000C3DDD"/>
    <w:rsid w:val="000C7CEA"/>
    <w:rsid w:val="000D13F9"/>
    <w:rsid w:val="000D15ED"/>
    <w:rsid w:val="000D185D"/>
    <w:rsid w:val="000D200F"/>
    <w:rsid w:val="000D2E7A"/>
    <w:rsid w:val="000D2E7E"/>
    <w:rsid w:val="000D50C7"/>
    <w:rsid w:val="000D6274"/>
    <w:rsid w:val="000E009F"/>
    <w:rsid w:val="000E037A"/>
    <w:rsid w:val="000E26A3"/>
    <w:rsid w:val="000E34B1"/>
    <w:rsid w:val="000E41DA"/>
    <w:rsid w:val="000E7F4C"/>
    <w:rsid w:val="000F0281"/>
    <w:rsid w:val="000F0A60"/>
    <w:rsid w:val="000F1A50"/>
    <w:rsid w:val="000F2087"/>
    <w:rsid w:val="00102148"/>
    <w:rsid w:val="001027C6"/>
    <w:rsid w:val="00102C9C"/>
    <w:rsid w:val="00106200"/>
    <w:rsid w:val="0011087E"/>
    <w:rsid w:val="0011110F"/>
    <w:rsid w:val="00111671"/>
    <w:rsid w:val="00111B7C"/>
    <w:rsid w:val="00112061"/>
    <w:rsid w:val="0011438D"/>
    <w:rsid w:val="001146BA"/>
    <w:rsid w:val="00115883"/>
    <w:rsid w:val="00116836"/>
    <w:rsid w:val="00116EEC"/>
    <w:rsid w:val="00116FEC"/>
    <w:rsid w:val="00117CEB"/>
    <w:rsid w:val="00117D5B"/>
    <w:rsid w:val="00121EE7"/>
    <w:rsid w:val="001225B2"/>
    <w:rsid w:val="00122DDD"/>
    <w:rsid w:val="00123AFC"/>
    <w:rsid w:val="00123E09"/>
    <w:rsid w:val="001246DD"/>
    <w:rsid w:val="001248B6"/>
    <w:rsid w:val="001251E9"/>
    <w:rsid w:val="0012586E"/>
    <w:rsid w:val="00125D4B"/>
    <w:rsid w:val="001275D3"/>
    <w:rsid w:val="0013004C"/>
    <w:rsid w:val="00131930"/>
    <w:rsid w:val="001324B5"/>
    <w:rsid w:val="0013297D"/>
    <w:rsid w:val="00132EF9"/>
    <w:rsid w:val="00133FD8"/>
    <w:rsid w:val="0013552D"/>
    <w:rsid w:val="00135822"/>
    <w:rsid w:val="00135B1C"/>
    <w:rsid w:val="001360E9"/>
    <w:rsid w:val="001366AB"/>
    <w:rsid w:val="00137C4E"/>
    <w:rsid w:val="00140B4C"/>
    <w:rsid w:val="001415F3"/>
    <w:rsid w:val="001426DE"/>
    <w:rsid w:val="00143E02"/>
    <w:rsid w:val="00143E10"/>
    <w:rsid w:val="001453A2"/>
    <w:rsid w:val="001509AF"/>
    <w:rsid w:val="001509B2"/>
    <w:rsid w:val="0015100D"/>
    <w:rsid w:val="00152079"/>
    <w:rsid w:val="0015215E"/>
    <w:rsid w:val="00152239"/>
    <w:rsid w:val="00152996"/>
    <w:rsid w:val="00152A86"/>
    <w:rsid w:val="00152DCA"/>
    <w:rsid w:val="00153B42"/>
    <w:rsid w:val="00154FC7"/>
    <w:rsid w:val="00155523"/>
    <w:rsid w:val="0015688F"/>
    <w:rsid w:val="00156B62"/>
    <w:rsid w:val="00156E54"/>
    <w:rsid w:val="0016009D"/>
    <w:rsid w:val="0016043C"/>
    <w:rsid w:val="00162193"/>
    <w:rsid w:val="0016251E"/>
    <w:rsid w:val="00164BF5"/>
    <w:rsid w:val="00164D55"/>
    <w:rsid w:val="001665BC"/>
    <w:rsid w:val="001670CE"/>
    <w:rsid w:val="00167123"/>
    <w:rsid w:val="001671F5"/>
    <w:rsid w:val="0017002C"/>
    <w:rsid w:val="00170C6C"/>
    <w:rsid w:val="00173183"/>
    <w:rsid w:val="001737EE"/>
    <w:rsid w:val="00174998"/>
    <w:rsid w:val="00176847"/>
    <w:rsid w:val="00180CD4"/>
    <w:rsid w:val="00181002"/>
    <w:rsid w:val="00182CB5"/>
    <w:rsid w:val="0018314A"/>
    <w:rsid w:val="00183C29"/>
    <w:rsid w:val="001869EA"/>
    <w:rsid w:val="00186D0C"/>
    <w:rsid w:val="0018726E"/>
    <w:rsid w:val="00187275"/>
    <w:rsid w:val="00190AEA"/>
    <w:rsid w:val="00190D8B"/>
    <w:rsid w:val="00190F5B"/>
    <w:rsid w:val="00190FE8"/>
    <w:rsid w:val="00195CD6"/>
    <w:rsid w:val="00197AEF"/>
    <w:rsid w:val="001A0ADF"/>
    <w:rsid w:val="001A3BC1"/>
    <w:rsid w:val="001A48D0"/>
    <w:rsid w:val="001A6A26"/>
    <w:rsid w:val="001A7062"/>
    <w:rsid w:val="001B1137"/>
    <w:rsid w:val="001B2690"/>
    <w:rsid w:val="001B3364"/>
    <w:rsid w:val="001B3E3F"/>
    <w:rsid w:val="001B4961"/>
    <w:rsid w:val="001B4AD6"/>
    <w:rsid w:val="001B4D93"/>
    <w:rsid w:val="001B57B3"/>
    <w:rsid w:val="001B5893"/>
    <w:rsid w:val="001B589B"/>
    <w:rsid w:val="001B5F36"/>
    <w:rsid w:val="001B7C83"/>
    <w:rsid w:val="001C02BA"/>
    <w:rsid w:val="001C04C9"/>
    <w:rsid w:val="001C0B7E"/>
    <w:rsid w:val="001C18EB"/>
    <w:rsid w:val="001C3DDE"/>
    <w:rsid w:val="001C424C"/>
    <w:rsid w:val="001C47F7"/>
    <w:rsid w:val="001C5DCF"/>
    <w:rsid w:val="001C62F1"/>
    <w:rsid w:val="001C6755"/>
    <w:rsid w:val="001C7278"/>
    <w:rsid w:val="001C77B2"/>
    <w:rsid w:val="001C7E08"/>
    <w:rsid w:val="001D059B"/>
    <w:rsid w:val="001D0D35"/>
    <w:rsid w:val="001D0FF5"/>
    <w:rsid w:val="001D11E3"/>
    <w:rsid w:val="001D20F2"/>
    <w:rsid w:val="001D27BC"/>
    <w:rsid w:val="001D2FC4"/>
    <w:rsid w:val="001D35A7"/>
    <w:rsid w:val="001D3961"/>
    <w:rsid w:val="001D3D27"/>
    <w:rsid w:val="001D7D05"/>
    <w:rsid w:val="001E20D4"/>
    <w:rsid w:val="001E2887"/>
    <w:rsid w:val="001E7A4A"/>
    <w:rsid w:val="001F024A"/>
    <w:rsid w:val="001F1516"/>
    <w:rsid w:val="001F25CA"/>
    <w:rsid w:val="001F4BDE"/>
    <w:rsid w:val="001F5924"/>
    <w:rsid w:val="001F5B37"/>
    <w:rsid w:val="001F713F"/>
    <w:rsid w:val="001F7C18"/>
    <w:rsid w:val="00200E09"/>
    <w:rsid w:val="00201E3A"/>
    <w:rsid w:val="002023B1"/>
    <w:rsid w:val="00202E8F"/>
    <w:rsid w:val="002036BB"/>
    <w:rsid w:val="002037D2"/>
    <w:rsid w:val="00204D46"/>
    <w:rsid w:val="00205D7E"/>
    <w:rsid w:val="00206405"/>
    <w:rsid w:val="002067AB"/>
    <w:rsid w:val="00206A49"/>
    <w:rsid w:val="00206F71"/>
    <w:rsid w:val="00207230"/>
    <w:rsid w:val="002072BC"/>
    <w:rsid w:val="00207B94"/>
    <w:rsid w:val="00207EED"/>
    <w:rsid w:val="00210097"/>
    <w:rsid w:val="002113FB"/>
    <w:rsid w:val="0021248A"/>
    <w:rsid w:val="002124E0"/>
    <w:rsid w:val="00212D23"/>
    <w:rsid w:val="00213AA4"/>
    <w:rsid w:val="0021501F"/>
    <w:rsid w:val="002158A9"/>
    <w:rsid w:val="00217794"/>
    <w:rsid w:val="00217A50"/>
    <w:rsid w:val="002206C2"/>
    <w:rsid w:val="002207F1"/>
    <w:rsid w:val="00221188"/>
    <w:rsid w:val="002219CB"/>
    <w:rsid w:val="00222519"/>
    <w:rsid w:val="00223916"/>
    <w:rsid w:val="002247A2"/>
    <w:rsid w:val="00224DA5"/>
    <w:rsid w:val="00227054"/>
    <w:rsid w:val="00227FA9"/>
    <w:rsid w:val="0023017A"/>
    <w:rsid w:val="0023035B"/>
    <w:rsid w:val="002304A6"/>
    <w:rsid w:val="00230704"/>
    <w:rsid w:val="00230BA1"/>
    <w:rsid w:val="002320AD"/>
    <w:rsid w:val="00232630"/>
    <w:rsid w:val="002331BB"/>
    <w:rsid w:val="002339BF"/>
    <w:rsid w:val="0023471D"/>
    <w:rsid w:val="00234882"/>
    <w:rsid w:val="00237611"/>
    <w:rsid w:val="002407B4"/>
    <w:rsid w:val="00243187"/>
    <w:rsid w:val="00247136"/>
    <w:rsid w:val="00247953"/>
    <w:rsid w:val="00247A61"/>
    <w:rsid w:val="002502C1"/>
    <w:rsid w:val="0025248A"/>
    <w:rsid w:val="002524BB"/>
    <w:rsid w:val="002524DF"/>
    <w:rsid w:val="0025265F"/>
    <w:rsid w:val="002526B1"/>
    <w:rsid w:val="002535E4"/>
    <w:rsid w:val="00253B10"/>
    <w:rsid w:val="00254C8D"/>
    <w:rsid w:val="00255F8C"/>
    <w:rsid w:val="00256879"/>
    <w:rsid w:val="002578C5"/>
    <w:rsid w:val="00257F16"/>
    <w:rsid w:val="002606A2"/>
    <w:rsid w:val="00260A50"/>
    <w:rsid w:val="00261CAB"/>
    <w:rsid w:val="00262344"/>
    <w:rsid w:val="00265FF0"/>
    <w:rsid w:val="00267123"/>
    <w:rsid w:val="00270A9B"/>
    <w:rsid w:val="0027284A"/>
    <w:rsid w:val="00275B1B"/>
    <w:rsid w:val="002760C9"/>
    <w:rsid w:val="00276A75"/>
    <w:rsid w:val="00276E0D"/>
    <w:rsid w:val="00277AE7"/>
    <w:rsid w:val="00277AF2"/>
    <w:rsid w:val="00277BEB"/>
    <w:rsid w:val="00277D5C"/>
    <w:rsid w:val="002817A1"/>
    <w:rsid w:val="00283348"/>
    <w:rsid w:val="00283B5D"/>
    <w:rsid w:val="00283F9D"/>
    <w:rsid w:val="00286A7E"/>
    <w:rsid w:val="002905A8"/>
    <w:rsid w:val="00291EF4"/>
    <w:rsid w:val="00293203"/>
    <w:rsid w:val="00293FA1"/>
    <w:rsid w:val="00295BB4"/>
    <w:rsid w:val="00296A21"/>
    <w:rsid w:val="00296F38"/>
    <w:rsid w:val="00297656"/>
    <w:rsid w:val="00297BAF"/>
    <w:rsid w:val="002A0910"/>
    <w:rsid w:val="002A1363"/>
    <w:rsid w:val="002A451D"/>
    <w:rsid w:val="002A4AA2"/>
    <w:rsid w:val="002A4FCB"/>
    <w:rsid w:val="002A606C"/>
    <w:rsid w:val="002A6F0F"/>
    <w:rsid w:val="002B224C"/>
    <w:rsid w:val="002B340B"/>
    <w:rsid w:val="002B3BF8"/>
    <w:rsid w:val="002B4259"/>
    <w:rsid w:val="002B4ADD"/>
    <w:rsid w:val="002B4CF4"/>
    <w:rsid w:val="002B5EFA"/>
    <w:rsid w:val="002B6385"/>
    <w:rsid w:val="002B6A97"/>
    <w:rsid w:val="002C0BF2"/>
    <w:rsid w:val="002C15A4"/>
    <w:rsid w:val="002C1C47"/>
    <w:rsid w:val="002C24F7"/>
    <w:rsid w:val="002C50EE"/>
    <w:rsid w:val="002D2598"/>
    <w:rsid w:val="002D271E"/>
    <w:rsid w:val="002D3036"/>
    <w:rsid w:val="002D4055"/>
    <w:rsid w:val="002D4307"/>
    <w:rsid w:val="002D4800"/>
    <w:rsid w:val="002D5E5C"/>
    <w:rsid w:val="002D7D0A"/>
    <w:rsid w:val="002E147C"/>
    <w:rsid w:val="002E2531"/>
    <w:rsid w:val="002E43D3"/>
    <w:rsid w:val="002E6A45"/>
    <w:rsid w:val="002E6C83"/>
    <w:rsid w:val="002F060C"/>
    <w:rsid w:val="002F2152"/>
    <w:rsid w:val="002F2199"/>
    <w:rsid w:val="002F28CA"/>
    <w:rsid w:val="002F356A"/>
    <w:rsid w:val="002F3583"/>
    <w:rsid w:val="002F552A"/>
    <w:rsid w:val="002F5B7A"/>
    <w:rsid w:val="002F6604"/>
    <w:rsid w:val="002F6638"/>
    <w:rsid w:val="0030217B"/>
    <w:rsid w:val="003022A8"/>
    <w:rsid w:val="00302B40"/>
    <w:rsid w:val="00302D1A"/>
    <w:rsid w:val="00306890"/>
    <w:rsid w:val="003072A5"/>
    <w:rsid w:val="003109D1"/>
    <w:rsid w:val="00311007"/>
    <w:rsid w:val="00311593"/>
    <w:rsid w:val="003119BE"/>
    <w:rsid w:val="00311B15"/>
    <w:rsid w:val="0031326E"/>
    <w:rsid w:val="00313472"/>
    <w:rsid w:val="00313C41"/>
    <w:rsid w:val="0031510F"/>
    <w:rsid w:val="00315485"/>
    <w:rsid w:val="00315B10"/>
    <w:rsid w:val="003164AF"/>
    <w:rsid w:val="003204FE"/>
    <w:rsid w:val="00320E1E"/>
    <w:rsid w:val="003214E0"/>
    <w:rsid w:val="003217A5"/>
    <w:rsid w:val="003307FF"/>
    <w:rsid w:val="00330A52"/>
    <w:rsid w:val="0033125E"/>
    <w:rsid w:val="003325DF"/>
    <w:rsid w:val="00333D75"/>
    <w:rsid w:val="00333E90"/>
    <w:rsid w:val="00334BBB"/>
    <w:rsid w:val="00334C64"/>
    <w:rsid w:val="00335426"/>
    <w:rsid w:val="003373C2"/>
    <w:rsid w:val="00340A64"/>
    <w:rsid w:val="0034121F"/>
    <w:rsid w:val="00341CE9"/>
    <w:rsid w:val="00341F67"/>
    <w:rsid w:val="00343B1A"/>
    <w:rsid w:val="00343D0E"/>
    <w:rsid w:val="00343D64"/>
    <w:rsid w:val="00344BBA"/>
    <w:rsid w:val="00345DAB"/>
    <w:rsid w:val="003462B8"/>
    <w:rsid w:val="00346441"/>
    <w:rsid w:val="0034685E"/>
    <w:rsid w:val="00346CD9"/>
    <w:rsid w:val="0035006C"/>
    <w:rsid w:val="00350079"/>
    <w:rsid w:val="0035011F"/>
    <w:rsid w:val="003522E3"/>
    <w:rsid w:val="00353643"/>
    <w:rsid w:val="00353664"/>
    <w:rsid w:val="0035392E"/>
    <w:rsid w:val="00353968"/>
    <w:rsid w:val="00353FAD"/>
    <w:rsid w:val="0035543A"/>
    <w:rsid w:val="00356A51"/>
    <w:rsid w:val="00357BA9"/>
    <w:rsid w:val="00360CAB"/>
    <w:rsid w:val="003614DB"/>
    <w:rsid w:val="00361835"/>
    <w:rsid w:val="003619B9"/>
    <w:rsid w:val="00362EC9"/>
    <w:rsid w:val="00363783"/>
    <w:rsid w:val="0036574F"/>
    <w:rsid w:val="00365D67"/>
    <w:rsid w:val="00370211"/>
    <w:rsid w:val="00370246"/>
    <w:rsid w:val="003704FF"/>
    <w:rsid w:val="00371214"/>
    <w:rsid w:val="00371BA6"/>
    <w:rsid w:val="00373276"/>
    <w:rsid w:val="00373362"/>
    <w:rsid w:val="00374DE3"/>
    <w:rsid w:val="0037505D"/>
    <w:rsid w:val="00375762"/>
    <w:rsid w:val="0037609A"/>
    <w:rsid w:val="003762D9"/>
    <w:rsid w:val="003769FF"/>
    <w:rsid w:val="003809E3"/>
    <w:rsid w:val="00381EB1"/>
    <w:rsid w:val="0038425B"/>
    <w:rsid w:val="00385376"/>
    <w:rsid w:val="0038597E"/>
    <w:rsid w:val="003870CD"/>
    <w:rsid w:val="00390E2C"/>
    <w:rsid w:val="003938DC"/>
    <w:rsid w:val="00393D52"/>
    <w:rsid w:val="00397CC6"/>
    <w:rsid w:val="003A020A"/>
    <w:rsid w:val="003A2329"/>
    <w:rsid w:val="003A2A8D"/>
    <w:rsid w:val="003A7AA1"/>
    <w:rsid w:val="003B10CC"/>
    <w:rsid w:val="003B117D"/>
    <w:rsid w:val="003B4867"/>
    <w:rsid w:val="003B7283"/>
    <w:rsid w:val="003C013D"/>
    <w:rsid w:val="003C0690"/>
    <w:rsid w:val="003C227A"/>
    <w:rsid w:val="003C2675"/>
    <w:rsid w:val="003C3825"/>
    <w:rsid w:val="003C44EA"/>
    <w:rsid w:val="003C490F"/>
    <w:rsid w:val="003C4D43"/>
    <w:rsid w:val="003C6043"/>
    <w:rsid w:val="003C6AD2"/>
    <w:rsid w:val="003C780D"/>
    <w:rsid w:val="003C7914"/>
    <w:rsid w:val="003D0A6C"/>
    <w:rsid w:val="003D0D56"/>
    <w:rsid w:val="003D1537"/>
    <w:rsid w:val="003D1ED8"/>
    <w:rsid w:val="003D3833"/>
    <w:rsid w:val="003D3974"/>
    <w:rsid w:val="003D63A5"/>
    <w:rsid w:val="003D6845"/>
    <w:rsid w:val="003D7AE4"/>
    <w:rsid w:val="003D7C82"/>
    <w:rsid w:val="003E0026"/>
    <w:rsid w:val="003E034A"/>
    <w:rsid w:val="003E140F"/>
    <w:rsid w:val="003E1779"/>
    <w:rsid w:val="003E20A3"/>
    <w:rsid w:val="003E3759"/>
    <w:rsid w:val="003E3790"/>
    <w:rsid w:val="003E42FF"/>
    <w:rsid w:val="003E58BD"/>
    <w:rsid w:val="003E72E6"/>
    <w:rsid w:val="003F12E2"/>
    <w:rsid w:val="003F233C"/>
    <w:rsid w:val="003F36FD"/>
    <w:rsid w:val="003F3BD4"/>
    <w:rsid w:val="003F41BB"/>
    <w:rsid w:val="003F4561"/>
    <w:rsid w:val="003F4CC2"/>
    <w:rsid w:val="003F555A"/>
    <w:rsid w:val="003F6073"/>
    <w:rsid w:val="003F6488"/>
    <w:rsid w:val="00401091"/>
    <w:rsid w:val="004054A7"/>
    <w:rsid w:val="00405DB0"/>
    <w:rsid w:val="00406427"/>
    <w:rsid w:val="00406790"/>
    <w:rsid w:val="00406D50"/>
    <w:rsid w:val="00410BCD"/>
    <w:rsid w:val="00411B2C"/>
    <w:rsid w:val="00411E45"/>
    <w:rsid w:val="00412B0A"/>
    <w:rsid w:val="004154E5"/>
    <w:rsid w:val="00416680"/>
    <w:rsid w:val="00416E40"/>
    <w:rsid w:val="00417CF7"/>
    <w:rsid w:val="00417F07"/>
    <w:rsid w:val="004205B1"/>
    <w:rsid w:val="00420E59"/>
    <w:rsid w:val="004210C9"/>
    <w:rsid w:val="0042110C"/>
    <w:rsid w:val="0042111E"/>
    <w:rsid w:val="00421527"/>
    <w:rsid w:val="004236DC"/>
    <w:rsid w:val="00425B2A"/>
    <w:rsid w:val="00425EEB"/>
    <w:rsid w:val="00426327"/>
    <w:rsid w:val="0042657E"/>
    <w:rsid w:val="0042691F"/>
    <w:rsid w:val="00426B86"/>
    <w:rsid w:val="00427F31"/>
    <w:rsid w:val="004301A6"/>
    <w:rsid w:val="0043128C"/>
    <w:rsid w:val="00433885"/>
    <w:rsid w:val="00433C82"/>
    <w:rsid w:val="0043576F"/>
    <w:rsid w:val="00435C28"/>
    <w:rsid w:val="00436C16"/>
    <w:rsid w:val="00437893"/>
    <w:rsid w:val="00437BB9"/>
    <w:rsid w:val="00440174"/>
    <w:rsid w:val="004414F8"/>
    <w:rsid w:val="00441BE4"/>
    <w:rsid w:val="00441C4B"/>
    <w:rsid w:val="00441FDC"/>
    <w:rsid w:val="0044320A"/>
    <w:rsid w:val="004432E4"/>
    <w:rsid w:val="0044436A"/>
    <w:rsid w:val="004464D9"/>
    <w:rsid w:val="0044682C"/>
    <w:rsid w:val="00446AAF"/>
    <w:rsid w:val="00446B9D"/>
    <w:rsid w:val="00447C70"/>
    <w:rsid w:val="00450AE7"/>
    <w:rsid w:val="00450FF6"/>
    <w:rsid w:val="00452BB3"/>
    <w:rsid w:val="00452BF8"/>
    <w:rsid w:val="004568D9"/>
    <w:rsid w:val="00460802"/>
    <w:rsid w:val="004610CA"/>
    <w:rsid w:val="0046139A"/>
    <w:rsid w:val="004613E7"/>
    <w:rsid w:val="0046178F"/>
    <w:rsid w:val="0046285C"/>
    <w:rsid w:val="00463277"/>
    <w:rsid w:val="004650E2"/>
    <w:rsid w:val="0046647C"/>
    <w:rsid w:val="00467053"/>
    <w:rsid w:val="0047063D"/>
    <w:rsid w:val="0047087C"/>
    <w:rsid w:val="004715DF"/>
    <w:rsid w:val="00471EBB"/>
    <w:rsid w:val="00473461"/>
    <w:rsid w:val="004740EB"/>
    <w:rsid w:val="00475441"/>
    <w:rsid w:val="004759F6"/>
    <w:rsid w:val="00475BAA"/>
    <w:rsid w:val="00476672"/>
    <w:rsid w:val="00476AB0"/>
    <w:rsid w:val="00477CF7"/>
    <w:rsid w:val="0048011B"/>
    <w:rsid w:val="004810B9"/>
    <w:rsid w:val="00481EB2"/>
    <w:rsid w:val="0048273C"/>
    <w:rsid w:val="00482B18"/>
    <w:rsid w:val="0048322A"/>
    <w:rsid w:val="00483398"/>
    <w:rsid w:val="00484692"/>
    <w:rsid w:val="0048490A"/>
    <w:rsid w:val="00484997"/>
    <w:rsid w:val="00484AB0"/>
    <w:rsid w:val="004856D7"/>
    <w:rsid w:val="00487F42"/>
    <w:rsid w:val="004904F5"/>
    <w:rsid w:val="00493F34"/>
    <w:rsid w:val="004949C6"/>
    <w:rsid w:val="00494F81"/>
    <w:rsid w:val="00495B51"/>
    <w:rsid w:val="00496266"/>
    <w:rsid w:val="004963D7"/>
    <w:rsid w:val="0049717C"/>
    <w:rsid w:val="00497190"/>
    <w:rsid w:val="00497CA9"/>
    <w:rsid w:val="00497F82"/>
    <w:rsid w:val="004A24DA"/>
    <w:rsid w:val="004A29B4"/>
    <w:rsid w:val="004A3885"/>
    <w:rsid w:val="004A3986"/>
    <w:rsid w:val="004A4764"/>
    <w:rsid w:val="004B0153"/>
    <w:rsid w:val="004B202A"/>
    <w:rsid w:val="004B22E4"/>
    <w:rsid w:val="004B2957"/>
    <w:rsid w:val="004B2E07"/>
    <w:rsid w:val="004B2E5F"/>
    <w:rsid w:val="004B36F4"/>
    <w:rsid w:val="004B403B"/>
    <w:rsid w:val="004B4B70"/>
    <w:rsid w:val="004B556A"/>
    <w:rsid w:val="004B598B"/>
    <w:rsid w:val="004B6012"/>
    <w:rsid w:val="004B7453"/>
    <w:rsid w:val="004B7833"/>
    <w:rsid w:val="004C0367"/>
    <w:rsid w:val="004C0786"/>
    <w:rsid w:val="004C08F0"/>
    <w:rsid w:val="004C0F4E"/>
    <w:rsid w:val="004C1415"/>
    <w:rsid w:val="004C2A7C"/>
    <w:rsid w:val="004C2D73"/>
    <w:rsid w:val="004C2DBC"/>
    <w:rsid w:val="004C300B"/>
    <w:rsid w:val="004C34FE"/>
    <w:rsid w:val="004C368F"/>
    <w:rsid w:val="004C6005"/>
    <w:rsid w:val="004C637B"/>
    <w:rsid w:val="004C72D8"/>
    <w:rsid w:val="004C7C05"/>
    <w:rsid w:val="004C7C2B"/>
    <w:rsid w:val="004D0D7A"/>
    <w:rsid w:val="004D194E"/>
    <w:rsid w:val="004D19FC"/>
    <w:rsid w:val="004D3B3D"/>
    <w:rsid w:val="004D53FF"/>
    <w:rsid w:val="004D560D"/>
    <w:rsid w:val="004D567D"/>
    <w:rsid w:val="004D5EEE"/>
    <w:rsid w:val="004D73E2"/>
    <w:rsid w:val="004E16D1"/>
    <w:rsid w:val="004E2F78"/>
    <w:rsid w:val="004E3627"/>
    <w:rsid w:val="004E4307"/>
    <w:rsid w:val="004E6299"/>
    <w:rsid w:val="004E6BB2"/>
    <w:rsid w:val="004E6CD5"/>
    <w:rsid w:val="004E70B7"/>
    <w:rsid w:val="004E7141"/>
    <w:rsid w:val="004E71C2"/>
    <w:rsid w:val="004E7353"/>
    <w:rsid w:val="004F020C"/>
    <w:rsid w:val="004F16FD"/>
    <w:rsid w:val="004F1826"/>
    <w:rsid w:val="004F23FA"/>
    <w:rsid w:val="004F4027"/>
    <w:rsid w:val="004F589C"/>
    <w:rsid w:val="004F60AC"/>
    <w:rsid w:val="004F712B"/>
    <w:rsid w:val="0050095F"/>
    <w:rsid w:val="0050264F"/>
    <w:rsid w:val="0050311F"/>
    <w:rsid w:val="00503F1B"/>
    <w:rsid w:val="0050414E"/>
    <w:rsid w:val="0050458A"/>
    <w:rsid w:val="00504C3D"/>
    <w:rsid w:val="0050523C"/>
    <w:rsid w:val="0050665F"/>
    <w:rsid w:val="005107C5"/>
    <w:rsid w:val="00510E96"/>
    <w:rsid w:val="00511396"/>
    <w:rsid w:val="00511C3C"/>
    <w:rsid w:val="00511ED9"/>
    <w:rsid w:val="00512329"/>
    <w:rsid w:val="0051370F"/>
    <w:rsid w:val="005139A4"/>
    <w:rsid w:val="00515111"/>
    <w:rsid w:val="005151E0"/>
    <w:rsid w:val="005162EB"/>
    <w:rsid w:val="00516E7D"/>
    <w:rsid w:val="005174BB"/>
    <w:rsid w:val="0052065C"/>
    <w:rsid w:val="00521D3E"/>
    <w:rsid w:val="00522F8C"/>
    <w:rsid w:val="00524681"/>
    <w:rsid w:val="00524AF2"/>
    <w:rsid w:val="00525044"/>
    <w:rsid w:val="005258BD"/>
    <w:rsid w:val="0052615E"/>
    <w:rsid w:val="00527549"/>
    <w:rsid w:val="00530DAF"/>
    <w:rsid w:val="00531B67"/>
    <w:rsid w:val="00533479"/>
    <w:rsid w:val="00533BAC"/>
    <w:rsid w:val="005342E7"/>
    <w:rsid w:val="00535C4A"/>
    <w:rsid w:val="00535EF3"/>
    <w:rsid w:val="0053707B"/>
    <w:rsid w:val="0053729C"/>
    <w:rsid w:val="0054023F"/>
    <w:rsid w:val="00542386"/>
    <w:rsid w:val="0054316D"/>
    <w:rsid w:val="00543A4C"/>
    <w:rsid w:val="00543B26"/>
    <w:rsid w:val="0054520A"/>
    <w:rsid w:val="00545DB3"/>
    <w:rsid w:val="005464A1"/>
    <w:rsid w:val="00547C30"/>
    <w:rsid w:val="00550B44"/>
    <w:rsid w:val="00550E0B"/>
    <w:rsid w:val="00551594"/>
    <w:rsid w:val="005516C9"/>
    <w:rsid w:val="00552580"/>
    <w:rsid w:val="00553196"/>
    <w:rsid w:val="005534EA"/>
    <w:rsid w:val="00554465"/>
    <w:rsid w:val="00556859"/>
    <w:rsid w:val="0056102B"/>
    <w:rsid w:val="00561480"/>
    <w:rsid w:val="00561E36"/>
    <w:rsid w:val="005622E8"/>
    <w:rsid w:val="00562D71"/>
    <w:rsid w:val="0056335A"/>
    <w:rsid w:val="0056340E"/>
    <w:rsid w:val="00563AD8"/>
    <w:rsid w:val="005641A3"/>
    <w:rsid w:val="00565317"/>
    <w:rsid w:val="0056596B"/>
    <w:rsid w:val="0056640A"/>
    <w:rsid w:val="00570E5A"/>
    <w:rsid w:val="00571DF4"/>
    <w:rsid w:val="0057201C"/>
    <w:rsid w:val="00573E95"/>
    <w:rsid w:val="00574204"/>
    <w:rsid w:val="00575373"/>
    <w:rsid w:val="00575E4C"/>
    <w:rsid w:val="00576E3D"/>
    <w:rsid w:val="00580142"/>
    <w:rsid w:val="0058037C"/>
    <w:rsid w:val="00580880"/>
    <w:rsid w:val="005808BC"/>
    <w:rsid w:val="00580E53"/>
    <w:rsid w:val="00582BBF"/>
    <w:rsid w:val="0058418B"/>
    <w:rsid w:val="00584ACB"/>
    <w:rsid w:val="00584B44"/>
    <w:rsid w:val="00586186"/>
    <w:rsid w:val="0058720A"/>
    <w:rsid w:val="00590989"/>
    <w:rsid w:val="00590BC7"/>
    <w:rsid w:val="00590D41"/>
    <w:rsid w:val="005915D9"/>
    <w:rsid w:val="0059209C"/>
    <w:rsid w:val="00592DAE"/>
    <w:rsid w:val="00594261"/>
    <w:rsid w:val="0059438F"/>
    <w:rsid w:val="0059490E"/>
    <w:rsid w:val="005952A2"/>
    <w:rsid w:val="005955BE"/>
    <w:rsid w:val="0059729B"/>
    <w:rsid w:val="005A033B"/>
    <w:rsid w:val="005A0859"/>
    <w:rsid w:val="005A2225"/>
    <w:rsid w:val="005A2276"/>
    <w:rsid w:val="005A29BA"/>
    <w:rsid w:val="005A2C23"/>
    <w:rsid w:val="005A2E7E"/>
    <w:rsid w:val="005A30D3"/>
    <w:rsid w:val="005A3929"/>
    <w:rsid w:val="005A3D0B"/>
    <w:rsid w:val="005A483D"/>
    <w:rsid w:val="005A494E"/>
    <w:rsid w:val="005A4C36"/>
    <w:rsid w:val="005A5BDB"/>
    <w:rsid w:val="005A5ECB"/>
    <w:rsid w:val="005A665B"/>
    <w:rsid w:val="005A6886"/>
    <w:rsid w:val="005A68DB"/>
    <w:rsid w:val="005B1F71"/>
    <w:rsid w:val="005B20C8"/>
    <w:rsid w:val="005B531F"/>
    <w:rsid w:val="005B5761"/>
    <w:rsid w:val="005B5B01"/>
    <w:rsid w:val="005B6419"/>
    <w:rsid w:val="005B708B"/>
    <w:rsid w:val="005B72CE"/>
    <w:rsid w:val="005B7D74"/>
    <w:rsid w:val="005C0D20"/>
    <w:rsid w:val="005C0FBA"/>
    <w:rsid w:val="005C1913"/>
    <w:rsid w:val="005C29AA"/>
    <w:rsid w:val="005C32DF"/>
    <w:rsid w:val="005C3380"/>
    <w:rsid w:val="005C365D"/>
    <w:rsid w:val="005C511F"/>
    <w:rsid w:val="005C6006"/>
    <w:rsid w:val="005C63A4"/>
    <w:rsid w:val="005C7247"/>
    <w:rsid w:val="005D055F"/>
    <w:rsid w:val="005D11E2"/>
    <w:rsid w:val="005D1975"/>
    <w:rsid w:val="005D374C"/>
    <w:rsid w:val="005D4389"/>
    <w:rsid w:val="005D48CA"/>
    <w:rsid w:val="005D500F"/>
    <w:rsid w:val="005D538B"/>
    <w:rsid w:val="005D7034"/>
    <w:rsid w:val="005D73E1"/>
    <w:rsid w:val="005E034B"/>
    <w:rsid w:val="005E0396"/>
    <w:rsid w:val="005E04AC"/>
    <w:rsid w:val="005E07FB"/>
    <w:rsid w:val="005E2F22"/>
    <w:rsid w:val="005E335B"/>
    <w:rsid w:val="005E5127"/>
    <w:rsid w:val="005E6A4C"/>
    <w:rsid w:val="005E762D"/>
    <w:rsid w:val="005E79A7"/>
    <w:rsid w:val="005F0C7C"/>
    <w:rsid w:val="005F14D2"/>
    <w:rsid w:val="005F323C"/>
    <w:rsid w:val="005F374D"/>
    <w:rsid w:val="005F3BAC"/>
    <w:rsid w:val="005F5CF7"/>
    <w:rsid w:val="005F6851"/>
    <w:rsid w:val="0060208E"/>
    <w:rsid w:val="00602E00"/>
    <w:rsid w:val="006041E1"/>
    <w:rsid w:val="00606501"/>
    <w:rsid w:val="00607058"/>
    <w:rsid w:val="00607AA6"/>
    <w:rsid w:val="00607B9D"/>
    <w:rsid w:val="00610281"/>
    <w:rsid w:val="006117C5"/>
    <w:rsid w:val="00611D50"/>
    <w:rsid w:val="006129BA"/>
    <w:rsid w:val="006129FE"/>
    <w:rsid w:val="0061613C"/>
    <w:rsid w:val="0061645C"/>
    <w:rsid w:val="00616A9B"/>
    <w:rsid w:val="006172D9"/>
    <w:rsid w:val="00620E51"/>
    <w:rsid w:val="006233F7"/>
    <w:rsid w:val="00623C89"/>
    <w:rsid w:val="006240B9"/>
    <w:rsid w:val="00625CDD"/>
    <w:rsid w:val="00626AFE"/>
    <w:rsid w:val="006270BB"/>
    <w:rsid w:val="00630AC0"/>
    <w:rsid w:val="00631065"/>
    <w:rsid w:val="00631D1C"/>
    <w:rsid w:val="00632C24"/>
    <w:rsid w:val="0063336B"/>
    <w:rsid w:val="006365D1"/>
    <w:rsid w:val="00636D53"/>
    <w:rsid w:val="00636E2E"/>
    <w:rsid w:val="006403FB"/>
    <w:rsid w:val="00641EBD"/>
    <w:rsid w:val="00642FE5"/>
    <w:rsid w:val="00645DD6"/>
    <w:rsid w:val="00646682"/>
    <w:rsid w:val="00646A7F"/>
    <w:rsid w:val="00646AA9"/>
    <w:rsid w:val="0065051A"/>
    <w:rsid w:val="0065063B"/>
    <w:rsid w:val="00650DDE"/>
    <w:rsid w:val="00650EF8"/>
    <w:rsid w:val="00651313"/>
    <w:rsid w:val="00652F82"/>
    <w:rsid w:val="0065315B"/>
    <w:rsid w:val="00653824"/>
    <w:rsid w:val="00655215"/>
    <w:rsid w:val="0065671E"/>
    <w:rsid w:val="006601AA"/>
    <w:rsid w:val="006612BC"/>
    <w:rsid w:val="00661FC5"/>
    <w:rsid w:val="0066487A"/>
    <w:rsid w:val="00664DF4"/>
    <w:rsid w:val="006669E0"/>
    <w:rsid w:val="00667650"/>
    <w:rsid w:val="00667709"/>
    <w:rsid w:val="00667F6C"/>
    <w:rsid w:val="00670DC9"/>
    <w:rsid w:val="00671A80"/>
    <w:rsid w:val="006735EE"/>
    <w:rsid w:val="00673C85"/>
    <w:rsid w:val="00675925"/>
    <w:rsid w:val="006807B0"/>
    <w:rsid w:val="00682F7F"/>
    <w:rsid w:val="00687291"/>
    <w:rsid w:val="006904EF"/>
    <w:rsid w:val="00690FB7"/>
    <w:rsid w:val="00692F62"/>
    <w:rsid w:val="00694A9A"/>
    <w:rsid w:val="00694BD9"/>
    <w:rsid w:val="0069569F"/>
    <w:rsid w:val="00695B29"/>
    <w:rsid w:val="00696B51"/>
    <w:rsid w:val="00696B72"/>
    <w:rsid w:val="0069725C"/>
    <w:rsid w:val="0069740B"/>
    <w:rsid w:val="00697589"/>
    <w:rsid w:val="0069791D"/>
    <w:rsid w:val="00697A77"/>
    <w:rsid w:val="006A012B"/>
    <w:rsid w:val="006A0141"/>
    <w:rsid w:val="006A0C2C"/>
    <w:rsid w:val="006A10CE"/>
    <w:rsid w:val="006A13EE"/>
    <w:rsid w:val="006A1A20"/>
    <w:rsid w:val="006A1F6A"/>
    <w:rsid w:val="006A3358"/>
    <w:rsid w:val="006A3F92"/>
    <w:rsid w:val="006A42FE"/>
    <w:rsid w:val="006A4B03"/>
    <w:rsid w:val="006A4B75"/>
    <w:rsid w:val="006A6260"/>
    <w:rsid w:val="006A7444"/>
    <w:rsid w:val="006B13F5"/>
    <w:rsid w:val="006B2A58"/>
    <w:rsid w:val="006B407A"/>
    <w:rsid w:val="006B432F"/>
    <w:rsid w:val="006B4697"/>
    <w:rsid w:val="006B5101"/>
    <w:rsid w:val="006B6622"/>
    <w:rsid w:val="006B77FD"/>
    <w:rsid w:val="006B7D72"/>
    <w:rsid w:val="006C1748"/>
    <w:rsid w:val="006C1D79"/>
    <w:rsid w:val="006C1F23"/>
    <w:rsid w:val="006C3A35"/>
    <w:rsid w:val="006C4E21"/>
    <w:rsid w:val="006C5C87"/>
    <w:rsid w:val="006C6DC1"/>
    <w:rsid w:val="006C76BB"/>
    <w:rsid w:val="006D1CFF"/>
    <w:rsid w:val="006D2180"/>
    <w:rsid w:val="006D42AA"/>
    <w:rsid w:val="006D4FB5"/>
    <w:rsid w:val="006D526E"/>
    <w:rsid w:val="006D5286"/>
    <w:rsid w:val="006D5EAB"/>
    <w:rsid w:val="006D69D8"/>
    <w:rsid w:val="006D70BA"/>
    <w:rsid w:val="006D7164"/>
    <w:rsid w:val="006D734B"/>
    <w:rsid w:val="006D7B10"/>
    <w:rsid w:val="006E06EF"/>
    <w:rsid w:val="006E0933"/>
    <w:rsid w:val="006E2393"/>
    <w:rsid w:val="006E2607"/>
    <w:rsid w:val="006E263F"/>
    <w:rsid w:val="006E34EE"/>
    <w:rsid w:val="006E36D1"/>
    <w:rsid w:val="006E3847"/>
    <w:rsid w:val="006E52D8"/>
    <w:rsid w:val="006E52FA"/>
    <w:rsid w:val="006E60A4"/>
    <w:rsid w:val="006E63A3"/>
    <w:rsid w:val="006E7349"/>
    <w:rsid w:val="006E759A"/>
    <w:rsid w:val="006E77EF"/>
    <w:rsid w:val="006E7E38"/>
    <w:rsid w:val="006F0272"/>
    <w:rsid w:val="006F2248"/>
    <w:rsid w:val="006F2E7F"/>
    <w:rsid w:val="006F45DA"/>
    <w:rsid w:val="006F64CA"/>
    <w:rsid w:val="007014F1"/>
    <w:rsid w:val="007028BC"/>
    <w:rsid w:val="00703639"/>
    <w:rsid w:val="00703FFE"/>
    <w:rsid w:val="00707252"/>
    <w:rsid w:val="007078E7"/>
    <w:rsid w:val="00710AA3"/>
    <w:rsid w:val="00710D0F"/>
    <w:rsid w:val="00711510"/>
    <w:rsid w:val="007121A2"/>
    <w:rsid w:val="00713ADA"/>
    <w:rsid w:val="00715B7F"/>
    <w:rsid w:val="00716E6F"/>
    <w:rsid w:val="00717713"/>
    <w:rsid w:val="007209BB"/>
    <w:rsid w:val="00721E42"/>
    <w:rsid w:val="0072216A"/>
    <w:rsid w:val="0072349F"/>
    <w:rsid w:val="0072462C"/>
    <w:rsid w:val="00724892"/>
    <w:rsid w:val="00724CB7"/>
    <w:rsid w:val="00725F7B"/>
    <w:rsid w:val="00726081"/>
    <w:rsid w:val="00726674"/>
    <w:rsid w:val="007327EE"/>
    <w:rsid w:val="007329E2"/>
    <w:rsid w:val="00734E5F"/>
    <w:rsid w:val="0073648A"/>
    <w:rsid w:val="007366ED"/>
    <w:rsid w:val="0073698E"/>
    <w:rsid w:val="00736AA0"/>
    <w:rsid w:val="007378AD"/>
    <w:rsid w:val="00737D10"/>
    <w:rsid w:val="00740A86"/>
    <w:rsid w:val="00740AFB"/>
    <w:rsid w:val="007414B6"/>
    <w:rsid w:val="0074159A"/>
    <w:rsid w:val="0074177F"/>
    <w:rsid w:val="0074216F"/>
    <w:rsid w:val="0074260A"/>
    <w:rsid w:val="00742FF5"/>
    <w:rsid w:val="00744604"/>
    <w:rsid w:val="00746E28"/>
    <w:rsid w:val="00751A01"/>
    <w:rsid w:val="00752FCF"/>
    <w:rsid w:val="00752FDC"/>
    <w:rsid w:val="00753A6E"/>
    <w:rsid w:val="00753AD5"/>
    <w:rsid w:val="00753FD9"/>
    <w:rsid w:val="00754102"/>
    <w:rsid w:val="007549D5"/>
    <w:rsid w:val="00755D95"/>
    <w:rsid w:val="00755DA5"/>
    <w:rsid w:val="00756B9C"/>
    <w:rsid w:val="00757426"/>
    <w:rsid w:val="0076043F"/>
    <w:rsid w:val="00760CED"/>
    <w:rsid w:val="007611BC"/>
    <w:rsid w:val="007612C5"/>
    <w:rsid w:val="007623B1"/>
    <w:rsid w:val="007637DF"/>
    <w:rsid w:val="00764356"/>
    <w:rsid w:val="007644EA"/>
    <w:rsid w:val="007677EA"/>
    <w:rsid w:val="007677F6"/>
    <w:rsid w:val="00767B17"/>
    <w:rsid w:val="00767FEA"/>
    <w:rsid w:val="007725BD"/>
    <w:rsid w:val="00772E16"/>
    <w:rsid w:val="007737F3"/>
    <w:rsid w:val="00781ECF"/>
    <w:rsid w:val="00782964"/>
    <w:rsid w:val="00782991"/>
    <w:rsid w:val="00783025"/>
    <w:rsid w:val="0078385A"/>
    <w:rsid w:val="00784D84"/>
    <w:rsid w:val="00784F91"/>
    <w:rsid w:val="00786C13"/>
    <w:rsid w:val="00787215"/>
    <w:rsid w:val="007906C9"/>
    <w:rsid w:val="00790D16"/>
    <w:rsid w:val="007920BF"/>
    <w:rsid w:val="007929A5"/>
    <w:rsid w:val="00792AA3"/>
    <w:rsid w:val="00794687"/>
    <w:rsid w:val="0079497B"/>
    <w:rsid w:val="007968DF"/>
    <w:rsid w:val="00796FEA"/>
    <w:rsid w:val="007973BE"/>
    <w:rsid w:val="007A0544"/>
    <w:rsid w:val="007A0A91"/>
    <w:rsid w:val="007A4075"/>
    <w:rsid w:val="007A550B"/>
    <w:rsid w:val="007A56CF"/>
    <w:rsid w:val="007A5E17"/>
    <w:rsid w:val="007A796E"/>
    <w:rsid w:val="007B048A"/>
    <w:rsid w:val="007B110C"/>
    <w:rsid w:val="007B1310"/>
    <w:rsid w:val="007B43A5"/>
    <w:rsid w:val="007B4446"/>
    <w:rsid w:val="007B47D3"/>
    <w:rsid w:val="007B4D51"/>
    <w:rsid w:val="007B6277"/>
    <w:rsid w:val="007B6417"/>
    <w:rsid w:val="007B6FF5"/>
    <w:rsid w:val="007B7388"/>
    <w:rsid w:val="007B7E69"/>
    <w:rsid w:val="007C07C6"/>
    <w:rsid w:val="007C16F9"/>
    <w:rsid w:val="007C1B49"/>
    <w:rsid w:val="007C33AB"/>
    <w:rsid w:val="007C4121"/>
    <w:rsid w:val="007C5125"/>
    <w:rsid w:val="007C517B"/>
    <w:rsid w:val="007C617D"/>
    <w:rsid w:val="007C62C1"/>
    <w:rsid w:val="007C71F3"/>
    <w:rsid w:val="007D2344"/>
    <w:rsid w:val="007D343D"/>
    <w:rsid w:val="007D34C3"/>
    <w:rsid w:val="007D3C9F"/>
    <w:rsid w:val="007D40B6"/>
    <w:rsid w:val="007D4699"/>
    <w:rsid w:val="007D4A67"/>
    <w:rsid w:val="007D5B0B"/>
    <w:rsid w:val="007D5D15"/>
    <w:rsid w:val="007D7F9E"/>
    <w:rsid w:val="007E0189"/>
    <w:rsid w:val="007E185A"/>
    <w:rsid w:val="007E1FE3"/>
    <w:rsid w:val="007E3419"/>
    <w:rsid w:val="007E4D10"/>
    <w:rsid w:val="007E4D71"/>
    <w:rsid w:val="007E4E2D"/>
    <w:rsid w:val="007E5F91"/>
    <w:rsid w:val="007E6CBC"/>
    <w:rsid w:val="007E79D6"/>
    <w:rsid w:val="007E7A24"/>
    <w:rsid w:val="007F1D0B"/>
    <w:rsid w:val="007F2B45"/>
    <w:rsid w:val="007F2C17"/>
    <w:rsid w:val="007F3162"/>
    <w:rsid w:val="007F5568"/>
    <w:rsid w:val="007F5572"/>
    <w:rsid w:val="007F6577"/>
    <w:rsid w:val="007F758E"/>
    <w:rsid w:val="008016A8"/>
    <w:rsid w:val="008028FE"/>
    <w:rsid w:val="008032EF"/>
    <w:rsid w:val="00803426"/>
    <w:rsid w:val="008047E4"/>
    <w:rsid w:val="008063E8"/>
    <w:rsid w:val="00810EC3"/>
    <w:rsid w:val="00811635"/>
    <w:rsid w:val="0081181D"/>
    <w:rsid w:val="0081265E"/>
    <w:rsid w:val="008129BC"/>
    <w:rsid w:val="00812BAE"/>
    <w:rsid w:val="0081310E"/>
    <w:rsid w:val="008146CC"/>
    <w:rsid w:val="00815DD2"/>
    <w:rsid w:val="00815DFF"/>
    <w:rsid w:val="00816123"/>
    <w:rsid w:val="00816A58"/>
    <w:rsid w:val="0081710A"/>
    <w:rsid w:val="00817CAA"/>
    <w:rsid w:val="0082055B"/>
    <w:rsid w:val="008212E7"/>
    <w:rsid w:val="008213A9"/>
    <w:rsid w:val="00823C30"/>
    <w:rsid w:val="00825B49"/>
    <w:rsid w:val="00826781"/>
    <w:rsid w:val="0082740F"/>
    <w:rsid w:val="008304F8"/>
    <w:rsid w:val="008308B5"/>
    <w:rsid w:val="008327F8"/>
    <w:rsid w:val="00832C1B"/>
    <w:rsid w:val="00832F05"/>
    <w:rsid w:val="00833124"/>
    <w:rsid w:val="00833ABA"/>
    <w:rsid w:val="00834642"/>
    <w:rsid w:val="00836BF1"/>
    <w:rsid w:val="0083793D"/>
    <w:rsid w:val="00837A19"/>
    <w:rsid w:val="0084057B"/>
    <w:rsid w:val="00840E39"/>
    <w:rsid w:val="0084151F"/>
    <w:rsid w:val="00844925"/>
    <w:rsid w:val="00845EBB"/>
    <w:rsid w:val="00846377"/>
    <w:rsid w:val="008525CE"/>
    <w:rsid w:val="0085387C"/>
    <w:rsid w:val="00854322"/>
    <w:rsid w:val="00855039"/>
    <w:rsid w:val="0085540E"/>
    <w:rsid w:val="0085798D"/>
    <w:rsid w:val="00857E7D"/>
    <w:rsid w:val="00860F8D"/>
    <w:rsid w:val="0086116C"/>
    <w:rsid w:val="0086140F"/>
    <w:rsid w:val="00862F63"/>
    <w:rsid w:val="00866077"/>
    <w:rsid w:val="00871E02"/>
    <w:rsid w:val="008729A7"/>
    <w:rsid w:val="00872CA1"/>
    <w:rsid w:val="00874253"/>
    <w:rsid w:val="00875CEA"/>
    <w:rsid w:val="008779CA"/>
    <w:rsid w:val="008821FA"/>
    <w:rsid w:val="00882208"/>
    <w:rsid w:val="008835F4"/>
    <w:rsid w:val="008836B5"/>
    <w:rsid w:val="0088493F"/>
    <w:rsid w:val="008852EC"/>
    <w:rsid w:val="00885ECA"/>
    <w:rsid w:val="00890726"/>
    <w:rsid w:val="00891B77"/>
    <w:rsid w:val="008921CE"/>
    <w:rsid w:val="008931A7"/>
    <w:rsid w:val="00893655"/>
    <w:rsid w:val="00894FE8"/>
    <w:rsid w:val="008950FA"/>
    <w:rsid w:val="00896938"/>
    <w:rsid w:val="00896C6C"/>
    <w:rsid w:val="008A1320"/>
    <w:rsid w:val="008A13FC"/>
    <w:rsid w:val="008A4853"/>
    <w:rsid w:val="008A663D"/>
    <w:rsid w:val="008A6C94"/>
    <w:rsid w:val="008A7B75"/>
    <w:rsid w:val="008B21EA"/>
    <w:rsid w:val="008B2D0D"/>
    <w:rsid w:val="008B32DD"/>
    <w:rsid w:val="008B3BA5"/>
    <w:rsid w:val="008B4059"/>
    <w:rsid w:val="008B4A7D"/>
    <w:rsid w:val="008B50F5"/>
    <w:rsid w:val="008B62B5"/>
    <w:rsid w:val="008B6D22"/>
    <w:rsid w:val="008B71E2"/>
    <w:rsid w:val="008B7536"/>
    <w:rsid w:val="008C0131"/>
    <w:rsid w:val="008C0B98"/>
    <w:rsid w:val="008C1052"/>
    <w:rsid w:val="008C1258"/>
    <w:rsid w:val="008C341F"/>
    <w:rsid w:val="008C3453"/>
    <w:rsid w:val="008C51C1"/>
    <w:rsid w:val="008C667E"/>
    <w:rsid w:val="008C6994"/>
    <w:rsid w:val="008C7A63"/>
    <w:rsid w:val="008C7F8E"/>
    <w:rsid w:val="008D0218"/>
    <w:rsid w:val="008D031F"/>
    <w:rsid w:val="008D0653"/>
    <w:rsid w:val="008D0910"/>
    <w:rsid w:val="008D16F3"/>
    <w:rsid w:val="008D1C0F"/>
    <w:rsid w:val="008D4753"/>
    <w:rsid w:val="008D5DBF"/>
    <w:rsid w:val="008D6012"/>
    <w:rsid w:val="008D6554"/>
    <w:rsid w:val="008D769A"/>
    <w:rsid w:val="008E1023"/>
    <w:rsid w:val="008E1339"/>
    <w:rsid w:val="008E39BF"/>
    <w:rsid w:val="008E39F9"/>
    <w:rsid w:val="008E68F7"/>
    <w:rsid w:val="008E6EBB"/>
    <w:rsid w:val="008E6F2F"/>
    <w:rsid w:val="008F0271"/>
    <w:rsid w:val="008F0591"/>
    <w:rsid w:val="008F120B"/>
    <w:rsid w:val="008F1DDE"/>
    <w:rsid w:val="008F2084"/>
    <w:rsid w:val="008F27B2"/>
    <w:rsid w:val="008F507E"/>
    <w:rsid w:val="008F5D15"/>
    <w:rsid w:val="008F6043"/>
    <w:rsid w:val="008F63F7"/>
    <w:rsid w:val="008F7927"/>
    <w:rsid w:val="0090233E"/>
    <w:rsid w:val="00902595"/>
    <w:rsid w:val="00902AEA"/>
    <w:rsid w:val="009031EC"/>
    <w:rsid w:val="00904825"/>
    <w:rsid w:val="0090511D"/>
    <w:rsid w:val="0091012A"/>
    <w:rsid w:val="0091015B"/>
    <w:rsid w:val="009103DE"/>
    <w:rsid w:val="009109FA"/>
    <w:rsid w:val="0091126F"/>
    <w:rsid w:val="00912395"/>
    <w:rsid w:val="0091245C"/>
    <w:rsid w:val="009145C7"/>
    <w:rsid w:val="00915517"/>
    <w:rsid w:val="0091771E"/>
    <w:rsid w:val="00923A0D"/>
    <w:rsid w:val="00923A7C"/>
    <w:rsid w:val="00923CD9"/>
    <w:rsid w:val="0092406E"/>
    <w:rsid w:val="00924080"/>
    <w:rsid w:val="009243C7"/>
    <w:rsid w:val="0092519E"/>
    <w:rsid w:val="00925D17"/>
    <w:rsid w:val="00926CE2"/>
    <w:rsid w:val="00926F01"/>
    <w:rsid w:val="0093000B"/>
    <w:rsid w:val="0093100D"/>
    <w:rsid w:val="00932D70"/>
    <w:rsid w:val="009348B4"/>
    <w:rsid w:val="00934C6A"/>
    <w:rsid w:val="00935027"/>
    <w:rsid w:val="009376E2"/>
    <w:rsid w:val="00937A39"/>
    <w:rsid w:val="009401FE"/>
    <w:rsid w:val="009423AE"/>
    <w:rsid w:val="00942DA4"/>
    <w:rsid w:val="00943737"/>
    <w:rsid w:val="0094388D"/>
    <w:rsid w:val="00943B21"/>
    <w:rsid w:val="009460C2"/>
    <w:rsid w:val="009471B4"/>
    <w:rsid w:val="00947DFD"/>
    <w:rsid w:val="00947EBE"/>
    <w:rsid w:val="009503DD"/>
    <w:rsid w:val="00952BC3"/>
    <w:rsid w:val="00952FBC"/>
    <w:rsid w:val="00954724"/>
    <w:rsid w:val="00955777"/>
    <w:rsid w:val="00955891"/>
    <w:rsid w:val="00956937"/>
    <w:rsid w:val="00956D18"/>
    <w:rsid w:val="009574B5"/>
    <w:rsid w:val="00960495"/>
    <w:rsid w:val="009607FD"/>
    <w:rsid w:val="00960C2E"/>
    <w:rsid w:val="00961CDF"/>
    <w:rsid w:val="00961D7E"/>
    <w:rsid w:val="0096331B"/>
    <w:rsid w:val="00963921"/>
    <w:rsid w:val="009644AC"/>
    <w:rsid w:val="009652CD"/>
    <w:rsid w:val="00965DE7"/>
    <w:rsid w:val="0096633B"/>
    <w:rsid w:val="009670D0"/>
    <w:rsid w:val="00967C6D"/>
    <w:rsid w:val="00967E19"/>
    <w:rsid w:val="009717F3"/>
    <w:rsid w:val="00971E31"/>
    <w:rsid w:val="00972F6F"/>
    <w:rsid w:val="0097324F"/>
    <w:rsid w:val="00973ABF"/>
    <w:rsid w:val="009748FA"/>
    <w:rsid w:val="009750BC"/>
    <w:rsid w:val="00976964"/>
    <w:rsid w:val="00980A84"/>
    <w:rsid w:val="00981379"/>
    <w:rsid w:val="00983043"/>
    <w:rsid w:val="009835B5"/>
    <w:rsid w:val="00984466"/>
    <w:rsid w:val="0098528C"/>
    <w:rsid w:val="009862C7"/>
    <w:rsid w:val="00986815"/>
    <w:rsid w:val="00986A47"/>
    <w:rsid w:val="00986E25"/>
    <w:rsid w:val="00987CFA"/>
    <w:rsid w:val="00991714"/>
    <w:rsid w:val="00992E79"/>
    <w:rsid w:val="009936F5"/>
    <w:rsid w:val="009938C4"/>
    <w:rsid w:val="009946B8"/>
    <w:rsid w:val="009960D6"/>
    <w:rsid w:val="009968A9"/>
    <w:rsid w:val="00996CA1"/>
    <w:rsid w:val="009972B0"/>
    <w:rsid w:val="009974FF"/>
    <w:rsid w:val="00997631"/>
    <w:rsid w:val="009A06CD"/>
    <w:rsid w:val="009A0AD6"/>
    <w:rsid w:val="009A10F4"/>
    <w:rsid w:val="009A1815"/>
    <w:rsid w:val="009A3789"/>
    <w:rsid w:val="009A5E7E"/>
    <w:rsid w:val="009A677E"/>
    <w:rsid w:val="009A6D10"/>
    <w:rsid w:val="009A7CCD"/>
    <w:rsid w:val="009B06D3"/>
    <w:rsid w:val="009B07EC"/>
    <w:rsid w:val="009B0FC4"/>
    <w:rsid w:val="009B2E0F"/>
    <w:rsid w:val="009B31AC"/>
    <w:rsid w:val="009B34D6"/>
    <w:rsid w:val="009B3C25"/>
    <w:rsid w:val="009B3D2F"/>
    <w:rsid w:val="009B46DE"/>
    <w:rsid w:val="009B4BA5"/>
    <w:rsid w:val="009B5EC7"/>
    <w:rsid w:val="009B5F60"/>
    <w:rsid w:val="009B66D0"/>
    <w:rsid w:val="009B69F1"/>
    <w:rsid w:val="009C0B1A"/>
    <w:rsid w:val="009C217F"/>
    <w:rsid w:val="009C51C7"/>
    <w:rsid w:val="009C55D3"/>
    <w:rsid w:val="009C5B68"/>
    <w:rsid w:val="009C6B85"/>
    <w:rsid w:val="009C7065"/>
    <w:rsid w:val="009D0746"/>
    <w:rsid w:val="009D0C32"/>
    <w:rsid w:val="009D36E8"/>
    <w:rsid w:val="009D5952"/>
    <w:rsid w:val="009D77EE"/>
    <w:rsid w:val="009E002A"/>
    <w:rsid w:val="009E01B8"/>
    <w:rsid w:val="009E0623"/>
    <w:rsid w:val="009E0687"/>
    <w:rsid w:val="009E0C06"/>
    <w:rsid w:val="009E3FCE"/>
    <w:rsid w:val="009E41D3"/>
    <w:rsid w:val="009E4959"/>
    <w:rsid w:val="009E4A79"/>
    <w:rsid w:val="009E5FF2"/>
    <w:rsid w:val="009E6B40"/>
    <w:rsid w:val="009E6C6B"/>
    <w:rsid w:val="009E700E"/>
    <w:rsid w:val="009E758F"/>
    <w:rsid w:val="009F087C"/>
    <w:rsid w:val="009F11FB"/>
    <w:rsid w:val="009F12E9"/>
    <w:rsid w:val="009F38D9"/>
    <w:rsid w:val="009F3F01"/>
    <w:rsid w:val="009F4A1E"/>
    <w:rsid w:val="009F4E47"/>
    <w:rsid w:val="009F505B"/>
    <w:rsid w:val="009F5A3F"/>
    <w:rsid w:val="009F7321"/>
    <w:rsid w:val="009F75E8"/>
    <w:rsid w:val="009F7B0F"/>
    <w:rsid w:val="00A00CBC"/>
    <w:rsid w:val="00A01056"/>
    <w:rsid w:val="00A01BF3"/>
    <w:rsid w:val="00A022BE"/>
    <w:rsid w:val="00A02BD3"/>
    <w:rsid w:val="00A0366D"/>
    <w:rsid w:val="00A038A5"/>
    <w:rsid w:val="00A03A69"/>
    <w:rsid w:val="00A044EF"/>
    <w:rsid w:val="00A0610D"/>
    <w:rsid w:val="00A06E62"/>
    <w:rsid w:val="00A0787C"/>
    <w:rsid w:val="00A10696"/>
    <w:rsid w:val="00A10C18"/>
    <w:rsid w:val="00A11193"/>
    <w:rsid w:val="00A11BB2"/>
    <w:rsid w:val="00A12D8D"/>
    <w:rsid w:val="00A1319C"/>
    <w:rsid w:val="00A152CB"/>
    <w:rsid w:val="00A152F3"/>
    <w:rsid w:val="00A15699"/>
    <w:rsid w:val="00A20A5C"/>
    <w:rsid w:val="00A2434C"/>
    <w:rsid w:val="00A24E44"/>
    <w:rsid w:val="00A25FED"/>
    <w:rsid w:val="00A27F39"/>
    <w:rsid w:val="00A27F92"/>
    <w:rsid w:val="00A300B8"/>
    <w:rsid w:val="00A30616"/>
    <w:rsid w:val="00A31CD7"/>
    <w:rsid w:val="00A32DFB"/>
    <w:rsid w:val="00A33F24"/>
    <w:rsid w:val="00A3411B"/>
    <w:rsid w:val="00A34827"/>
    <w:rsid w:val="00A34E10"/>
    <w:rsid w:val="00A35554"/>
    <w:rsid w:val="00A36E41"/>
    <w:rsid w:val="00A371E3"/>
    <w:rsid w:val="00A373C6"/>
    <w:rsid w:val="00A377FC"/>
    <w:rsid w:val="00A42B20"/>
    <w:rsid w:val="00A43F4C"/>
    <w:rsid w:val="00A44181"/>
    <w:rsid w:val="00A46F53"/>
    <w:rsid w:val="00A50800"/>
    <w:rsid w:val="00A52662"/>
    <w:rsid w:val="00A52E94"/>
    <w:rsid w:val="00A53BC1"/>
    <w:rsid w:val="00A54984"/>
    <w:rsid w:val="00A568C2"/>
    <w:rsid w:val="00A56C6E"/>
    <w:rsid w:val="00A57FBA"/>
    <w:rsid w:val="00A607C3"/>
    <w:rsid w:val="00A61B10"/>
    <w:rsid w:val="00A61D76"/>
    <w:rsid w:val="00A6392D"/>
    <w:rsid w:val="00A64A08"/>
    <w:rsid w:val="00A64E21"/>
    <w:rsid w:val="00A66C23"/>
    <w:rsid w:val="00A67722"/>
    <w:rsid w:val="00A70873"/>
    <w:rsid w:val="00A70FF1"/>
    <w:rsid w:val="00A714FC"/>
    <w:rsid w:val="00A718D0"/>
    <w:rsid w:val="00A728D9"/>
    <w:rsid w:val="00A731A3"/>
    <w:rsid w:val="00A74E2F"/>
    <w:rsid w:val="00A75164"/>
    <w:rsid w:val="00A761F0"/>
    <w:rsid w:val="00A76723"/>
    <w:rsid w:val="00A76852"/>
    <w:rsid w:val="00A80369"/>
    <w:rsid w:val="00A80BC1"/>
    <w:rsid w:val="00A80BDE"/>
    <w:rsid w:val="00A85474"/>
    <w:rsid w:val="00A8594B"/>
    <w:rsid w:val="00A869EF"/>
    <w:rsid w:val="00A87FA2"/>
    <w:rsid w:val="00A9022F"/>
    <w:rsid w:val="00A9056E"/>
    <w:rsid w:val="00A906F9"/>
    <w:rsid w:val="00A909BF"/>
    <w:rsid w:val="00A91766"/>
    <w:rsid w:val="00A91813"/>
    <w:rsid w:val="00A9261C"/>
    <w:rsid w:val="00A9372C"/>
    <w:rsid w:val="00A9401F"/>
    <w:rsid w:val="00A9439F"/>
    <w:rsid w:val="00A9527A"/>
    <w:rsid w:val="00A96457"/>
    <w:rsid w:val="00A965F2"/>
    <w:rsid w:val="00A9664A"/>
    <w:rsid w:val="00A974ED"/>
    <w:rsid w:val="00A97C5A"/>
    <w:rsid w:val="00AA0445"/>
    <w:rsid w:val="00AA16E7"/>
    <w:rsid w:val="00AA2B94"/>
    <w:rsid w:val="00AA4871"/>
    <w:rsid w:val="00AA507F"/>
    <w:rsid w:val="00AA5384"/>
    <w:rsid w:val="00AA5991"/>
    <w:rsid w:val="00AA7439"/>
    <w:rsid w:val="00AA7BF0"/>
    <w:rsid w:val="00AB0176"/>
    <w:rsid w:val="00AB09D3"/>
    <w:rsid w:val="00AB181C"/>
    <w:rsid w:val="00AB1AFE"/>
    <w:rsid w:val="00AB2669"/>
    <w:rsid w:val="00AB369C"/>
    <w:rsid w:val="00AB38F3"/>
    <w:rsid w:val="00AB4539"/>
    <w:rsid w:val="00AB48F2"/>
    <w:rsid w:val="00AB4D09"/>
    <w:rsid w:val="00AB564A"/>
    <w:rsid w:val="00AB5B53"/>
    <w:rsid w:val="00AC0ACA"/>
    <w:rsid w:val="00AC173B"/>
    <w:rsid w:val="00AC1F29"/>
    <w:rsid w:val="00AC229B"/>
    <w:rsid w:val="00AC3A37"/>
    <w:rsid w:val="00AC3BD0"/>
    <w:rsid w:val="00AC4846"/>
    <w:rsid w:val="00AC5598"/>
    <w:rsid w:val="00AC5B79"/>
    <w:rsid w:val="00AC7B98"/>
    <w:rsid w:val="00AD0B9F"/>
    <w:rsid w:val="00AD1036"/>
    <w:rsid w:val="00AD2AC8"/>
    <w:rsid w:val="00AD4EDA"/>
    <w:rsid w:val="00AD7262"/>
    <w:rsid w:val="00AE02F3"/>
    <w:rsid w:val="00AE0997"/>
    <w:rsid w:val="00AE124F"/>
    <w:rsid w:val="00AE169E"/>
    <w:rsid w:val="00AE171F"/>
    <w:rsid w:val="00AE17D5"/>
    <w:rsid w:val="00AE2343"/>
    <w:rsid w:val="00AE2663"/>
    <w:rsid w:val="00AE2E72"/>
    <w:rsid w:val="00AE6375"/>
    <w:rsid w:val="00AE7627"/>
    <w:rsid w:val="00AE763E"/>
    <w:rsid w:val="00AE7946"/>
    <w:rsid w:val="00AF0164"/>
    <w:rsid w:val="00AF02C2"/>
    <w:rsid w:val="00AF1537"/>
    <w:rsid w:val="00AF31DD"/>
    <w:rsid w:val="00AF3BBD"/>
    <w:rsid w:val="00AF4485"/>
    <w:rsid w:val="00AF516B"/>
    <w:rsid w:val="00AF537F"/>
    <w:rsid w:val="00AF5E85"/>
    <w:rsid w:val="00AF769F"/>
    <w:rsid w:val="00B011B4"/>
    <w:rsid w:val="00B013D9"/>
    <w:rsid w:val="00B01582"/>
    <w:rsid w:val="00B01D77"/>
    <w:rsid w:val="00B03EBC"/>
    <w:rsid w:val="00B046AC"/>
    <w:rsid w:val="00B04F9B"/>
    <w:rsid w:val="00B05569"/>
    <w:rsid w:val="00B0613F"/>
    <w:rsid w:val="00B06A4D"/>
    <w:rsid w:val="00B07580"/>
    <w:rsid w:val="00B10E3A"/>
    <w:rsid w:val="00B11603"/>
    <w:rsid w:val="00B11743"/>
    <w:rsid w:val="00B11F63"/>
    <w:rsid w:val="00B15F4C"/>
    <w:rsid w:val="00B175D0"/>
    <w:rsid w:val="00B21277"/>
    <w:rsid w:val="00B21547"/>
    <w:rsid w:val="00B2186D"/>
    <w:rsid w:val="00B22A4C"/>
    <w:rsid w:val="00B23500"/>
    <w:rsid w:val="00B27CDB"/>
    <w:rsid w:val="00B27D1A"/>
    <w:rsid w:val="00B300FD"/>
    <w:rsid w:val="00B30E61"/>
    <w:rsid w:val="00B314F5"/>
    <w:rsid w:val="00B319A6"/>
    <w:rsid w:val="00B31C64"/>
    <w:rsid w:val="00B32AF1"/>
    <w:rsid w:val="00B33B4F"/>
    <w:rsid w:val="00B33FB2"/>
    <w:rsid w:val="00B34271"/>
    <w:rsid w:val="00B34282"/>
    <w:rsid w:val="00B34953"/>
    <w:rsid w:val="00B361C6"/>
    <w:rsid w:val="00B36DCE"/>
    <w:rsid w:val="00B37017"/>
    <w:rsid w:val="00B42030"/>
    <w:rsid w:val="00B424CE"/>
    <w:rsid w:val="00B4392C"/>
    <w:rsid w:val="00B43EF5"/>
    <w:rsid w:val="00B440E4"/>
    <w:rsid w:val="00B446AD"/>
    <w:rsid w:val="00B448D7"/>
    <w:rsid w:val="00B44BC9"/>
    <w:rsid w:val="00B4615E"/>
    <w:rsid w:val="00B47147"/>
    <w:rsid w:val="00B47A6C"/>
    <w:rsid w:val="00B50247"/>
    <w:rsid w:val="00B513E6"/>
    <w:rsid w:val="00B52300"/>
    <w:rsid w:val="00B5239D"/>
    <w:rsid w:val="00B531F5"/>
    <w:rsid w:val="00B54F0F"/>
    <w:rsid w:val="00B557C8"/>
    <w:rsid w:val="00B55FEA"/>
    <w:rsid w:val="00B56009"/>
    <w:rsid w:val="00B57AE1"/>
    <w:rsid w:val="00B6187F"/>
    <w:rsid w:val="00B619ED"/>
    <w:rsid w:val="00B61C09"/>
    <w:rsid w:val="00B62554"/>
    <w:rsid w:val="00B641F7"/>
    <w:rsid w:val="00B6427D"/>
    <w:rsid w:val="00B65C3C"/>
    <w:rsid w:val="00B6656F"/>
    <w:rsid w:val="00B700B7"/>
    <w:rsid w:val="00B7099D"/>
    <w:rsid w:val="00B73BEE"/>
    <w:rsid w:val="00B742F6"/>
    <w:rsid w:val="00B75DC9"/>
    <w:rsid w:val="00B76791"/>
    <w:rsid w:val="00B767F2"/>
    <w:rsid w:val="00B80605"/>
    <w:rsid w:val="00B808ED"/>
    <w:rsid w:val="00B80971"/>
    <w:rsid w:val="00B8146B"/>
    <w:rsid w:val="00B819EC"/>
    <w:rsid w:val="00B81FE4"/>
    <w:rsid w:val="00B83A07"/>
    <w:rsid w:val="00B83C9A"/>
    <w:rsid w:val="00B857F9"/>
    <w:rsid w:val="00B85A8A"/>
    <w:rsid w:val="00B900AD"/>
    <w:rsid w:val="00B91273"/>
    <w:rsid w:val="00B927B8"/>
    <w:rsid w:val="00B93C84"/>
    <w:rsid w:val="00B94209"/>
    <w:rsid w:val="00B950D2"/>
    <w:rsid w:val="00B95C1F"/>
    <w:rsid w:val="00B960E1"/>
    <w:rsid w:val="00B963D8"/>
    <w:rsid w:val="00B96B0E"/>
    <w:rsid w:val="00B97109"/>
    <w:rsid w:val="00BA08BC"/>
    <w:rsid w:val="00BA0B7F"/>
    <w:rsid w:val="00BA4B5A"/>
    <w:rsid w:val="00BB0B99"/>
    <w:rsid w:val="00BB113F"/>
    <w:rsid w:val="00BB3BA4"/>
    <w:rsid w:val="00BB4DB4"/>
    <w:rsid w:val="00BB5045"/>
    <w:rsid w:val="00BB75B7"/>
    <w:rsid w:val="00BC1FE7"/>
    <w:rsid w:val="00BC2288"/>
    <w:rsid w:val="00BC2F28"/>
    <w:rsid w:val="00BC362A"/>
    <w:rsid w:val="00BC4420"/>
    <w:rsid w:val="00BC47A3"/>
    <w:rsid w:val="00BC58C3"/>
    <w:rsid w:val="00BC6AF9"/>
    <w:rsid w:val="00BC7B87"/>
    <w:rsid w:val="00BD0A4B"/>
    <w:rsid w:val="00BD198C"/>
    <w:rsid w:val="00BD201E"/>
    <w:rsid w:val="00BD2793"/>
    <w:rsid w:val="00BD31BD"/>
    <w:rsid w:val="00BD489B"/>
    <w:rsid w:val="00BD51C9"/>
    <w:rsid w:val="00BD603D"/>
    <w:rsid w:val="00BD67F1"/>
    <w:rsid w:val="00BD7DDC"/>
    <w:rsid w:val="00BE2C1E"/>
    <w:rsid w:val="00BE3488"/>
    <w:rsid w:val="00BE3B09"/>
    <w:rsid w:val="00BE4B5A"/>
    <w:rsid w:val="00BE4E2E"/>
    <w:rsid w:val="00BE4EE3"/>
    <w:rsid w:val="00BE5BC1"/>
    <w:rsid w:val="00BE69EB"/>
    <w:rsid w:val="00BE721E"/>
    <w:rsid w:val="00BF1834"/>
    <w:rsid w:val="00BF1BA2"/>
    <w:rsid w:val="00BF1F02"/>
    <w:rsid w:val="00BF292E"/>
    <w:rsid w:val="00BF2A22"/>
    <w:rsid w:val="00BF3C78"/>
    <w:rsid w:val="00BF5C80"/>
    <w:rsid w:val="00BF5D0F"/>
    <w:rsid w:val="00BF695D"/>
    <w:rsid w:val="00BF6F82"/>
    <w:rsid w:val="00BF788E"/>
    <w:rsid w:val="00C0056F"/>
    <w:rsid w:val="00C006BE"/>
    <w:rsid w:val="00C02E0B"/>
    <w:rsid w:val="00C02FD6"/>
    <w:rsid w:val="00C04660"/>
    <w:rsid w:val="00C04C20"/>
    <w:rsid w:val="00C0536A"/>
    <w:rsid w:val="00C05C01"/>
    <w:rsid w:val="00C06770"/>
    <w:rsid w:val="00C06979"/>
    <w:rsid w:val="00C069D3"/>
    <w:rsid w:val="00C07073"/>
    <w:rsid w:val="00C07C72"/>
    <w:rsid w:val="00C07D61"/>
    <w:rsid w:val="00C114C9"/>
    <w:rsid w:val="00C13A1E"/>
    <w:rsid w:val="00C1409E"/>
    <w:rsid w:val="00C146B8"/>
    <w:rsid w:val="00C150AA"/>
    <w:rsid w:val="00C15265"/>
    <w:rsid w:val="00C21BB2"/>
    <w:rsid w:val="00C22C3B"/>
    <w:rsid w:val="00C24524"/>
    <w:rsid w:val="00C24A60"/>
    <w:rsid w:val="00C2515A"/>
    <w:rsid w:val="00C26BAD"/>
    <w:rsid w:val="00C27AC8"/>
    <w:rsid w:val="00C3072B"/>
    <w:rsid w:val="00C3093C"/>
    <w:rsid w:val="00C32145"/>
    <w:rsid w:val="00C330A6"/>
    <w:rsid w:val="00C34977"/>
    <w:rsid w:val="00C351C1"/>
    <w:rsid w:val="00C352D5"/>
    <w:rsid w:val="00C36637"/>
    <w:rsid w:val="00C405F7"/>
    <w:rsid w:val="00C40FF8"/>
    <w:rsid w:val="00C41247"/>
    <w:rsid w:val="00C4168A"/>
    <w:rsid w:val="00C41CCA"/>
    <w:rsid w:val="00C430E1"/>
    <w:rsid w:val="00C44141"/>
    <w:rsid w:val="00C44635"/>
    <w:rsid w:val="00C455DD"/>
    <w:rsid w:val="00C47073"/>
    <w:rsid w:val="00C470E6"/>
    <w:rsid w:val="00C50461"/>
    <w:rsid w:val="00C51480"/>
    <w:rsid w:val="00C51CB1"/>
    <w:rsid w:val="00C51F0B"/>
    <w:rsid w:val="00C6017A"/>
    <w:rsid w:val="00C609F4"/>
    <w:rsid w:val="00C621DF"/>
    <w:rsid w:val="00C631D8"/>
    <w:rsid w:val="00C63ADB"/>
    <w:rsid w:val="00C63DFE"/>
    <w:rsid w:val="00C64089"/>
    <w:rsid w:val="00C64A4F"/>
    <w:rsid w:val="00C64D3B"/>
    <w:rsid w:val="00C65CCA"/>
    <w:rsid w:val="00C66240"/>
    <w:rsid w:val="00C71825"/>
    <w:rsid w:val="00C72F9D"/>
    <w:rsid w:val="00C73116"/>
    <w:rsid w:val="00C7377D"/>
    <w:rsid w:val="00C73F99"/>
    <w:rsid w:val="00C7402D"/>
    <w:rsid w:val="00C760A0"/>
    <w:rsid w:val="00C76DDC"/>
    <w:rsid w:val="00C77821"/>
    <w:rsid w:val="00C81DF9"/>
    <w:rsid w:val="00C8399B"/>
    <w:rsid w:val="00C85C4F"/>
    <w:rsid w:val="00C85F2D"/>
    <w:rsid w:val="00C865CC"/>
    <w:rsid w:val="00C87C8A"/>
    <w:rsid w:val="00C90377"/>
    <w:rsid w:val="00C92033"/>
    <w:rsid w:val="00C922E4"/>
    <w:rsid w:val="00C93B1D"/>
    <w:rsid w:val="00CA00E2"/>
    <w:rsid w:val="00CA0A19"/>
    <w:rsid w:val="00CA128E"/>
    <w:rsid w:val="00CA20EB"/>
    <w:rsid w:val="00CA4CDC"/>
    <w:rsid w:val="00CA5CD9"/>
    <w:rsid w:val="00CA5DF3"/>
    <w:rsid w:val="00CA6ED1"/>
    <w:rsid w:val="00CB0401"/>
    <w:rsid w:val="00CB1449"/>
    <w:rsid w:val="00CB1E68"/>
    <w:rsid w:val="00CB3EF8"/>
    <w:rsid w:val="00CB42B6"/>
    <w:rsid w:val="00CB4886"/>
    <w:rsid w:val="00CC0E11"/>
    <w:rsid w:val="00CC26C3"/>
    <w:rsid w:val="00CC2AD2"/>
    <w:rsid w:val="00CC307A"/>
    <w:rsid w:val="00CC45F5"/>
    <w:rsid w:val="00CC4CB5"/>
    <w:rsid w:val="00CC7631"/>
    <w:rsid w:val="00CD03B0"/>
    <w:rsid w:val="00CD1881"/>
    <w:rsid w:val="00CD2650"/>
    <w:rsid w:val="00CD39E1"/>
    <w:rsid w:val="00CD3ECE"/>
    <w:rsid w:val="00CD57E8"/>
    <w:rsid w:val="00CD6B17"/>
    <w:rsid w:val="00CE34B1"/>
    <w:rsid w:val="00CE3E9D"/>
    <w:rsid w:val="00CE455E"/>
    <w:rsid w:val="00CE64DC"/>
    <w:rsid w:val="00CF10C7"/>
    <w:rsid w:val="00CF179C"/>
    <w:rsid w:val="00CF2365"/>
    <w:rsid w:val="00CF30FF"/>
    <w:rsid w:val="00D000CD"/>
    <w:rsid w:val="00D00ECC"/>
    <w:rsid w:val="00D01080"/>
    <w:rsid w:val="00D0170C"/>
    <w:rsid w:val="00D02540"/>
    <w:rsid w:val="00D0284C"/>
    <w:rsid w:val="00D02E35"/>
    <w:rsid w:val="00D02E5A"/>
    <w:rsid w:val="00D04CF1"/>
    <w:rsid w:val="00D050B1"/>
    <w:rsid w:val="00D06012"/>
    <w:rsid w:val="00D07D1E"/>
    <w:rsid w:val="00D102C4"/>
    <w:rsid w:val="00D10E9E"/>
    <w:rsid w:val="00D1166D"/>
    <w:rsid w:val="00D1189F"/>
    <w:rsid w:val="00D131BD"/>
    <w:rsid w:val="00D13D61"/>
    <w:rsid w:val="00D14008"/>
    <w:rsid w:val="00D14D9C"/>
    <w:rsid w:val="00D151CE"/>
    <w:rsid w:val="00D1556A"/>
    <w:rsid w:val="00D161B6"/>
    <w:rsid w:val="00D175BF"/>
    <w:rsid w:val="00D20EB2"/>
    <w:rsid w:val="00D21131"/>
    <w:rsid w:val="00D21B2B"/>
    <w:rsid w:val="00D2218A"/>
    <w:rsid w:val="00D2220C"/>
    <w:rsid w:val="00D22F62"/>
    <w:rsid w:val="00D234C6"/>
    <w:rsid w:val="00D27C93"/>
    <w:rsid w:val="00D27CE3"/>
    <w:rsid w:val="00D27E94"/>
    <w:rsid w:val="00D305C4"/>
    <w:rsid w:val="00D3559F"/>
    <w:rsid w:val="00D37D53"/>
    <w:rsid w:val="00D40379"/>
    <w:rsid w:val="00D409D2"/>
    <w:rsid w:val="00D409F1"/>
    <w:rsid w:val="00D41151"/>
    <w:rsid w:val="00D416F1"/>
    <w:rsid w:val="00D422B6"/>
    <w:rsid w:val="00D425AD"/>
    <w:rsid w:val="00D42AF0"/>
    <w:rsid w:val="00D42F16"/>
    <w:rsid w:val="00D456CE"/>
    <w:rsid w:val="00D46061"/>
    <w:rsid w:val="00D47521"/>
    <w:rsid w:val="00D47ACA"/>
    <w:rsid w:val="00D47DAE"/>
    <w:rsid w:val="00D47E44"/>
    <w:rsid w:val="00D50ABE"/>
    <w:rsid w:val="00D50CEE"/>
    <w:rsid w:val="00D53BD2"/>
    <w:rsid w:val="00D544B3"/>
    <w:rsid w:val="00D54514"/>
    <w:rsid w:val="00D5535F"/>
    <w:rsid w:val="00D5621A"/>
    <w:rsid w:val="00D60E26"/>
    <w:rsid w:val="00D63394"/>
    <w:rsid w:val="00D6370F"/>
    <w:rsid w:val="00D63799"/>
    <w:rsid w:val="00D63964"/>
    <w:rsid w:val="00D64CD0"/>
    <w:rsid w:val="00D6553C"/>
    <w:rsid w:val="00D65AE9"/>
    <w:rsid w:val="00D65C45"/>
    <w:rsid w:val="00D66BFA"/>
    <w:rsid w:val="00D70575"/>
    <w:rsid w:val="00D70C6D"/>
    <w:rsid w:val="00D71101"/>
    <w:rsid w:val="00D7239F"/>
    <w:rsid w:val="00D72A12"/>
    <w:rsid w:val="00D7384B"/>
    <w:rsid w:val="00D739B1"/>
    <w:rsid w:val="00D749E9"/>
    <w:rsid w:val="00D74F4A"/>
    <w:rsid w:val="00D75EA3"/>
    <w:rsid w:val="00D76222"/>
    <w:rsid w:val="00D76A81"/>
    <w:rsid w:val="00D77B1B"/>
    <w:rsid w:val="00D8018C"/>
    <w:rsid w:val="00D8035E"/>
    <w:rsid w:val="00D81333"/>
    <w:rsid w:val="00D81482"/>
    <w:rsid w:val="00D82623"/>
    <w:rsid w:val="00D82AEE"/>
    <w:rsid w:val="00D860ED"/>
    <w:rsid w:val="00D86B79"/>
    <w:rsid w:val="00D86F50"/>
    <w:rsid w:val="00D872CA"/>
    <w:rsid w:val="00D90EF4"/>
    <w:rsid w:val="00D917A7"/>
    <w:rsid w:val="00D91B29"/>
    <w:rsid w:val="00D923C6"/>
    <w:rsid w:val="00D935B3"/>
    <w:rsid w:val="00D944C3"/>
    <w:rsid w:val="00D94CF4"/>
    <w:rsid w:val="00D96E3C"/>
    <w:rsid w:val="00D977B7"/>
    <w:rsid w:val="00D97918"/>
    <w:rsid w:val="00D97ADD"/>
    <w:rsid w:val="00DA026F"/>
    <w:rsid w:val="00DA22DC"/>
    <w:rsid w:val="00DA2B7A"/>
    <w:rsid w:val="00DA3966"/>
    <w:rsid w:val="00DA4136"/>
    <w:rsid w:val="00DA44D4"/>
    <w:rsid w:val="00DA5597"/>
    <w:rsid w:val="00DA6E0E"/>
    <w:rsid w:val="00DA7D41"/>
    <w:rsid w:val="00DB1AD9"/>
    <w:rsid w:val="00DB1E37"/>
    <w:rsid w:val="00DB3490"/>
    <w:rsid w:val="00DB385E"/>
    <w:rsid w:val="00DB3AD7"/>
    <w:rsid w:val="00DB5564"/>
    <w:rsid w:val="00DB6556"/>
    <w:rsid w:val="00DB7C68"/>
    <w:rsid w:val="00DC0615"/>
    <w:rsid w:val="00DC0BD0"/>
    <w:rsid w:val="00DC1CA7"/>
    <w:rsid w:val="00DC2888"/>
    <w:rsid w:val="00DC2C7E"/>
    <w:rsid w:val="00DC3E0E"/>
    <w:rsid w:val="00DC4A22"/>
    <w:rsid w:val="00DC536C"/>
    <w:rsid w:val="00DC5B58"/>
    <w:rsid w:val="00DC645F"/>
    <w:rsid w:val="00DC6735"/>
    <w:rsid w:val="00DC71CD"/>
    <w:rsid w:val="00DC72F4"/>
    <w:rsid w:val="00DC76ED"/>
    <w:rsid w:val="00DD0CC9"/>
    <w:rsid w:val="00DD1232"/>
    <w:rsid w:val="00DD199D"/>
    <w:rsid w:val="00DD1C2C"/>
    <w:rsid w:val="00DD38AF"/>
    <w:rsid w:val="00DE038D"/>
    <w:rsid w:val="00DE1575"/>
    <w:rsid w:val="00DE18EA"/>
    <w:rsid w:val="00DE242A"/>
    <w:rsid w:val="00DE347D"/>
    <w:rsid w:val="00DE348C"/>
    <w:rsid w:val="00DE397E"/>
    <w:rsid w:val="00DE47D0"/>
    <w:rsid w:val="00DE4DCE"/>
    <w:rsid w:val="00DE4EB6"/>
    <w:rsid w:val="00DE55AF"/>
    <w:rsid w:val="00DE5984"/>
    <w:rsid w:val="00DE6253"/>
    <w:rsid w:val="00DE6AA3"/>
    <w:rsid w:val="00DE712E"/>
    <w:rsid w:val="00DE74FB"/>
    <w:rsid w:val="00DE7702"/>
    <w:rsid w:val="00DE7F62"/>
    <w:rsid w:val="00DF025D"/>
    <w:rsid w:val="00DF238A"/>
    <w:rsid w:val="00DF28F2"/>
    <w:rsid w:val="00DF2A13"/>
    <w:rsid w:val="00DF4816"/>
    <w:rsid w:val="00DF4AE8"/>
    <w:rsid w:val="00DF65EC"/>
    <w:rsid w:val="00DF7E72"/>
    <w:rsid w:val="00E005B1"/>
    <w:rsid w:val="00E01C86"/>
    <w:rsid w:val="00E02474"/>
    <w:rsid w:val="00E0250E"/>
    <w:rsid w:val="00E041D4"/>
    <w:rsid w:val="00E05CF3"/>
    <w:rsid w:val="00E10D7A"/>
    <w:rsid w:val="00E11607"/>
    <w:rsid w:val="00E11882"/>
    <w:rsid w:val="00E12149"/>
    <w:rsid w:val="00E13E72"/>
    <w:rsid w:val="00E145A9"/>
    <w:rsid w:val="00E148F4"/>
    <w:rsid w:val="00E15E00"/>
    <w:rsid w:val="00E17267"/>
    <w:rsid w:val="00E1782D"/>
    <w:rsid w:val="00E256F5"/>
    <w:rsid w:val="00E26883"/>
    <w:rsid w:val="00E2713B"/>
    <w:rsid w:val="00E30CDF"/>
    <w:rsid w:val="00E30F0D"/>
    <w:rsid w:val="00E31841"/>
    <w:rsid w:val="00E32314"/>
    <w:rsid w:val="00E32C89"/>
    <w:rsid w:val="00E3466D"/>
    <w:rsid w:val="00E3515F"/>
    <w:rsid w:val="00E361FF"/>
    <w:rsid w:val="00E37802"/>
    <w:rsid w:val="00E40285"/>
    <w:rsid w:val="00E415E7"/>
    <w:rsid w:val="00E41A80"/>
    <w:rsid w:val="00E425CC"/>
    <w:rsid w:val="00E42727"/>
    <w:rsid w:val="00E427AA"/>
    <w:rsid w:val="00E431EB"/>
    <w:rsid w:val="00E437B5"/>
    <w:rsid w:val="00E44006"/>
    <w:rsid w:val="00E44072"/>
    <w:rsid w:val="00E450DF"/>
    <w:rsid w:val="00E456F1"/>
    <w:rsid w:val="00E5200F"/>
    <w:rsid w:val="00E53E4F"/>
    <w:rsid w:val="00E54903"/>
    <w:rsid w:val="00E5503E"/>
    <w:rsid w:val="00E55214"/>
    <w:rsid w:val="00E55B33"/>
    <w:rsid w:val="00E567A6"/>
    <w:rsid w:val="00E57B0B"/>
    <w:rsid w:val="00E60BF5"/>
    <w:rsid w:val="00E60E31"/>
    <w:rsid w:val="00E6133B"/>
    <w:rsid w:val="00E63C4B"/>
    <w:rsid w:val="00E63D4C"/>
    <w:rsid w:val="00E64B83"/>
    <w:rsid w:val="00E65388"/>
    <w:rsid w:val="00E65CA4"/>
    <w:rsid w:val="00E66025"/>
    <w:rsid w:val="00E67E0B"/>
    <w:rsid w:val="00E70A6F"/>
    <w:rsid w:val="00E70ABC"/>
    <w:rsid w:val="00E73800"/>
    <w:rsid w:val="00E7443B"/>
    <w:rsid w:val="00E77895"/>
    <w:rsid w:val="00E778F4"/>
    <w:rsid w:val="00E80F81"/>
    <w:rsid w:val="00E8162E"/>
    <w:rsid w:val="00E83D10"/>
    <w:rsid w:val="00E8426B"/>
    <w:rsid w:val="00E906ED"/>
    <w:rsid w:val="00E91116"/>
    <w:rsid w:val="00E91542"/>
    <w:rsid w:val="00E94993"/>
    <w:rsid w:val="00E9586C"/>
    <w:rsid w:val="00E95DD2"/>
    <w:rsid w:val="00E9783E"/>
    <w:rsid w:val="00EA0328"/>
    <w:rsid w:val="00EA07DA"/>
    <w:rsid w:val="00EA14B1"/>
    <w:rsid w:val="00EA2551"/>
    <w:rsid w:val="00EA3009"/>
    <w:rsid w:val="00EA3956"/>
    <w:rsid w:val="00EA4670"/>
    <w:rsid w:val="00EA4C08"/>
    <w:rsid w:val="00EA598D"/>
    <w:rsid w:val="00EA6B1F"/>
    <w:rsid w:val="00EA6B99"/>
    <w:rsid w:val="00EB18B3"/>
    <w:rsid w:val="00EB41EF"/>
    <w:rsid w:val="00EB46E3"/>
    <w:rsid w:val="00EB4A72"/>
    <w:rsid w:val="00EB6096"/>
    <w:rsid w:val="00EB6BC6"/>
    <w:rsid w:val="00EB7835"/>
    <w:rsid w:val="00EB7856"/>
    <w:rsid w:val="00EC0101"/>
    <w:rsid w:val="00EC1005"/>
    <w:rsid w:val="00EC48C8"/>
    <w:rsid w:val="00EC4ACE"/>
    <w:rsid w:val="00EC5147"/>
    <w:rsid w:val="00ED15CE"/>
    <w:rsid w:val="00ED1F25"/>
    <w:rsid w:val="00ED238C"/>
    <w:rsid w:val="00ED25FB"/>
    <w:rsid w:val="00ED29B6"/>
    <w:rsid w:val="00ED29FF"/>
    <w:rsid w:val="00ED37D9"/>
    <w:rsid w:val="00ED3A2D"/>
    <w:rsid w:val="00ED4390"/>
    <w:rsid w:val="00ED57A5"/>
    <w:rsid w:val="00ED5EE6"/>
    <w:rsid w:val="00ED7E7D"/>
    <w:rsid w:val="00EE324C"/>
    <w:rsid w:val="00EE37C2"/>
    <w:rsid w:val="00EE665C"/>
    <w:rsid w:val="00EF1F91"/>
    <w:rsid w:val="00EF27DE"/>
    <w:rsid w:val="00EF6D52"/>
    <w:rsid w:val="00EF6D7E"/>
    <w:rsid w:val="00F00C22"/>
    <w:rsid w:val="00F0172D"/>
    <w:rsid w:val="00F02412"/>
    <w:rsid w:val="00F03B1F"/>
    <w:rsid w:val="00F04581"/>
    <w:rsid w:val="00F048CC"/>
    <w:rsid w:val="00F05351"/>
    <w:rsid w:val="00F0630F"/>
    <w:rsid w:val="00F06D4B"/>
    <w:rsid w:val="00F104CC"/>
    <w:rsid w:val="00F10C5B"/>
    <w:rsid w:val="00F131F5"/>
    <w:rsid w:val="00F135E8"/>
    <w:rsid w:val="00F153D2"/>
    <w:rsid w:val="00F15D51"/>
    <w:rsid w:val="00F1700C"/>
    <w:rsid w:val="00F17836"/>
    <w:rsid w:val="00F17F62"/>
    <w:rsid w:val="00F20CDA"/>
    <w:rsid w:val="00F20E65"/>
    <w:rsid w:val="00F20EBE"/>
    <w:rsid w:val="00F20F11"/>
    <w:rsid w:val="00F2118B"/>
    <w:rsid w:val="00F21853"/>
    <w:rsid w:val="00F21EFF"/>
    <w:rsid w:val="00F22D47"/>
    <w:rsid w:val="00F23071"/>
    <w:rsid w:val="00F2312A"/>
    <w:rsid w:val="00F232F8"/>
    <w:rsid w:val="00F2335F"/>
    <w:rsid w:val="00F233E7"/>
    <w:rsid w:val="00F24852"/>
    <w:rsid w:val="00F24945"/>
    <w:rsid w:val="00F305D1"/>
    <w:rsid w:val="00F30F9F"/>
    <w:rsid w:val="00F3139B"/>
    <w:rsid w:val="00F33D49"/>
    <w:rsid w:val="00F342AA"/>
    <w:rsid w:val="00F34C5B"/>
    <w:rsid w:val="00F35618"/>
    <w:rsid w:val="00F3615E"/>
    <w:rsid w:val="00F3688B"/>
    <w:rsid w:val="00F37C37"/>
    <w:rsid w:val="00F4180A"/>
    <w:rsid w:val="00F419B6"/>
    <w:rsid w:val="00F44944"/>
    <w:rsid w:val="00F45556"/>
    <w:rsid w:val="00F45786"/>
    <w:rsid w:val="00F462ED"/>
    <w:rsid w:val="00F46FEA"/>
    <w:rsid w:val="00F47117"/>
    <w:rsid w:val="00F4764C"/>
    <w:rsid w:val="00F50406"/>
    <w:rsid w:val="00F5063A"/>
    <w:rsid w:val="00F5154F"/>
    <w:rsid w:val="00F52D5A"/>
    <w:rsid w:val="00F533B9"/>
    <w:rsid w:val="00F534F7"/>
    <w:rsid w:val="00F536B5"/>
    <w:rsid w:val="00F5387B"/>
    <w:rsid w:val="00F54035"/>
    <w:rsid w:val="00F54042"/>
    <w:rsid w:val="00F57F0F"/>
    <w:rsid w:val="00F6159C"/>
    <w:rsid w:val="00F638CE"/>
    <w:rsid w:val="00F66EAE"/>
    <w:rsid w:val="00F6746B"/>
    <w:rsid w:val="00F70098"/>
    <w:rsid w:val="00F71D75"/>
    <w:rsid w:val="00F7267C"/>
    <w:rsid w:val="00F7282C"/>
    <w:rsid w:val="00F733EE"/>
    <w:rsid w:val="00F7392D"/>
    <w:rsid w:val="00F740EB"/>
    <w:rsid w:val="00F7428C"/>
    <w:rsid w:val="00F74CFE"/>
    <w:rsid w:val="00F76CCD"/>
    <w:rsid w:val="00F76DC0"/>
    <w:rsid w:val="00F7726A"/>
    <w:rsid w:val="00F8041F"/>
    <w:rsid w:val="00F81692"/>
    <w:rsid w:val="00F81865"/>
    <w:rsid w:val="00F8198E"/>
    <w:rsid w:val="00F82726"/>
    <w:rsid w:val="00F833F1"/>
    <w:rsid w:val="00F83ABB"/>
    <w:rsid w:val="00F8534D"/>
    <w:rsid w:val="00F854A2"/>
    <w:rsid w:val="00F85B21"/>
    <w:rsid w:val="00F85BCF"/>
    <w:rsid w:val="00F85E03"/>
    <w:rsid w:val="00F860ED"/>
    <w:rsid w:val="00F8711F"/>
    <w:rsid w:val="00F877E8"/>
    <w:rsid w:val="00F87F82"/>
    <w:rsid w:val="00F90094"/>
    <w:rsid w:val="00F907AD"/>
    <w:rsid w:val="00F90BF5"/>
    <w:rsid w:val="00F90E10"/>
    <w:rsid w:val="00F911F5"/>
    <w:rsid w:val="00F91F1E"/>
    <w:rsid w:val="00F925B8"/>
    <w:rsid w:val="00F94027"/>
    <w:rsid w:val="00F94867"/>
    <w:rsid w:val="00F95E11"/>
    <w:rsid w:val="00FA1A1B"/>
    <w:rsid w:val="00FA2752"/>
    <w:rsid w:val="00FA297D"/>
    <w:rsid w:val="00FA3C4D"/>
    <w:rsid w:val="00FA4790"/>
    <w:rsid w:val="00FA6D94"/>
    <w:rsid w:val="00FA732B"/>
    <w:rsid w:val="00FB0215"/>
    <w:rsid w:val="00FB13B4"/>
    <w:rsid w:val="00FB13C2"/>
    <w:rsid w:val="00FB1B00"/>
    <w:rsid w:val="00FB2B17"/>
    <w:rsid w:val="00FB3E6D"/>
    <w:rsid w:val="00FB429E"/>
    <w:rsid w:val="00FB43B2"/>
    <w:rsid w:val="00FB4425"/>
    <w:rsid w:val="00FB69F3"/>
    <w:rsid w:val="00FC046B"/>
    <w:rsid w:val="00FC07AB"/>
    <w:rsid w:val="00FC1688"/>
    <w:rsid w:val="00FC220C"/>
    <w:rsid w:val="00FC2B94"/>
    <w:rsid w:val="00FC3781"/>
    <w:rsid w:val="00FC388D"/>
    <w:rsid w:val="00FC38FE"/>
    <w:rsid w:val="00FC3BD2"/>
    <w:rsid w:val="00FC4263"/>
    <w:rsid w:val="00FC5511"/>
    <w:rsid w:val="00FC56E9"/>
    <w:rsid w:val="00FD082D"/>
    <w:rsid w:val="00FD11EB"/>
    <w:rsid w:val="00FD133B"/>
    <w:rsid w:val="00FD15C7"/>
    <w:rsid w:val="00FD1D0B"/>
    <w:rsid w:val="00FD3A66"/>
    <w:rsid w:val="00FD3B17"/>
    <w:rsid w:val="00FD558A"/>
    <w:rsid w:val="00FD5E0E"/>
    <w:rsid w:val="00FD74DF"/>
    <w:rsid w:val="00FD759A"/>
    <w:rsid w:val="00FE1698"/>
    <w:rsid w:val="00FE484F"/>
    <w:rsid w:val="00FE627F"/>
    <w:rsid w:val="00FE62CD"/>
    <w:rsid w:val="00FE6D81"/>
    <w:rsid w:val="00FE6E52"/>
    <w:rsid w:val="00FE7A1D"/>
    <w:rsid w:val="00FF10DD"/>
    <w:rsid w:val="00FF2158"/>
    <w:rsid w:val="00FF25BA"/>
    <w:rsid w:val="00FF3EED"/>
    <w:rsid w:val="00FF4A27"/>
    <w:rsid w:val="00FF50A1"/>
    <w:rsid w:val="00FF52D0"/>
    <w:rsid w:val="00FF5517"/>
    <w:rsid w:val="00FF5D87"/>
    <w:rsid w:val="00FF6B8A"/>
    <w:rsid w:val="3506B1F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E4BC1C"/>
  <w15:chartTrackingRefBased/>
  <w15:docId w15:val="{3A1E23FA-2400-4EB3-AFAE-B83FA875F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1232"/>
    <w:pPr>
      <w:widowControl w:val="0"/>
      <w:autoSpaceDE w:val="0"/>
      <w:autoSpaceDN w:val="0"/>
      <w:spacing w:line="240" w:lineRule="atLeast"/>
    </w:pPr>
  </w:style>
  <w:style w:type="paragraph" w:styleId="Heading1">
    <w:name w:val="heading 1"/>
    <w:basedOn w:val="Normal"/>
    <w:next w:val="Normal"/>
    <w:qFormat/>
    <w:rsid w:val="006F45DA"/>
    <w:pPr>
      <w:keepNext/>
      <w:numPr>
        <w:numId w:val="2"/>
      </w:numPr>
      <w:spacing w:before="120" w:after="60"/>
      <w:outlineLvl w:val="0"/>
    </w:pPr>
    <w:rPr>
      <w:rFonts w:ascii="Arial" w:hAnsi="Arial"/>
      <w:b/>
      <w:bCs/>
      <w:sz w:val="28"/>
      <w:szCs w:val="24"/>
    </w:rPr>
  </w:style>
  <w:style w:type="paragraph" w:styleId="Heading2">
    <w:name w:val="heading 2"/>
    <w:basedOn w:val="Heading1"/>
    <w:next w:val="Normal"/>
    <w:link w:val="Heading2Char"/>
    <w:qFormat/>
    <w:rsid w:val="006F45DA"/>
    <w:pPr>
      <w:numPr>
        <w:ilvl w:val="1"/>
      </w:numPr>
      <w:outlineLvl w:val="1"/>
    </w:pPr>
    <w:rPr>
      <w:sz w:val="24"/>
      <w:szCs w:val="20"/>
    </w:rPr>
  </w:style>
  <w:style w:type="paragraph" w:styleId="Heading3">
    <w:name w:val="heading 3"/>
    <w:basedOn w:val="Heading1"/>
    <w:next w:val="Normal"/>
    <w:link w:val="Heading3Char"/>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2"/>
      </w:numPr>
      <w:spacing w:before="240" w:after="60"/>
      <w:outlineLvl w:val="4"/>
    </w:pPr>
    <w:rPr>
      <w:sz w:val="22"/>
      <w:szCs w:val="22"/>
    </w:rPr>
  </w:style>
  <w:style w:type="paragraph" w:styleId="Heading6">
    <w:name w:val="heading 6"/>
    <w:basedOn w:val="Normal"/>
    <w:next w:val="Normal"/>
    <w:qFormat/>
    <w:pPr>
      <w:numPr>
        <w:ilvl w:val="5"/>
        <w:numId w:val="2"/>
      </w:numPr>
      <w:spacing w:before="240" w:after="60"/>
      <w:outlineLvl w:val="5"/>
    </w:pPr>
    <w:rPr>
      <w:i/>
      <w:i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rsid w:val="00306890"/>
    <w:pPr>
      <w:tabs>
        <w:tab w:val="left" w:pos="400"/>
        <w:tab w:val="right" w:leader="dot" w:pos="10790"/>
      </w:tabs>
      <w:spacing w:before="120" w:after="120"/>
    </w:pPr>
    <w:rPr>
      <w:caps/>
    </w:rPr>
  </w:style>
  <w:style w:type="paragraph" w:styleId="TOC2">
    <w:name w:val="toc 2"/>
    <w:basedOn w:val="Normal"/>
    <w:next w:val="Normal"/>
    <w:autoRedefine/>
    <w:uiPriority w:val="39"/>
    <w:rsid w:val="00AB4D09"/>
    <w:pPr>
      <w:tabs>
        <w:tab w:val="right" w:leader="dot" w:pos="10790"/>
      </w:tabs>
      <w:ind w:left="200"/>
    </w:pPr>
    <w:rPr>
      <w:rFonts w:ascii="Calibri" w:hAnsi="Calibri" w:cs="Calibri"/>
      <w:smallCaps/>
    </w:rPr>
  </w:style>
  <w:style w:type="paragraph" w:styleId="TOC3">
    <w:name w:val="toc 3"/>
    <w:basedOn w:val="Normal"/>
    <w:next w:val="Normal"/>
    <w:autoRedefine/>
    <w:semiHidden/>
    <w:pPr>
      <w:ind w:left="400"/>
    </w:pPr>
    <w:rPr>
      <w:rFonts w:ascii="Calibri" w:hAnsi="Calibri" w:cs="Calibri"/>
      <w:i/>
      <w:i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shd w:val="clear" w:color="auto" w:fill="FFFF99"/>
    </w:rPr>
  </w:style>
  <w:style w:type="paragraph" w:styleId="CommentText">
    <w:name w:val="annotation text"/>
    <w:basedOn w:val="Normal"/>
    <w:link w:val="CommentTextChar"/>
    <w:semiHidden/>
    <w:pPr>
      <w:spacing w:line="240" w:lineRule="auto"/>
    </w:pPr>
  </w:style>
  <w:style w:type="paragraph" w:customStyle="1" w:styleId="Tabletext">
    <w:name w:val="Tabletext"/>
    <w:basedOn w:val="Normal"/>
    <w:qFormat/>
    <w:pPr>
      <w:keepLines/>
      <w:spacing w:after="120"/>
    </w:pPr>
  </w:style>
  <w:style w:type="paragraph" w:styleId="BodyText">
    <w:name w:val="Body Text"/>
    <w:basedOn w:val="Normal"/>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rsid w:val="00F5154F"/>
    <w:rPr>
      <w:rFonts w:ascii="Arial" w:hAnsi="Arial"/>
      <w:color w:val="auto"/>
      <w:sz w:val="16"/>
      <w:szCs w:val="16"/>
      <w:shd w:val="clear" w:color="auto" w:fill="FFFF99"/>
    </w:rPr>
  </w:style>
  <w:style w:type="character" w:customStyle="1" w:styleId="CommentTextChar">
    <w:name w:val="Comment Text Char"/>
    <w:link w:val="CommentText"/>
    <w:semiHidden/>
    <w:rsid w:val="002535E4"/>
    <w:rPr>
      <w:lang w:val="en-US" w:eastAsia="en-US"/>
    </w:rPr>
  </w:style>
  <w:style w:type="paragraph" w:styleId="ListParagraph">
    <w:name w:val="List Paragraph"/>
    <w:basedOn w:val="Normal"/>
    <w:uiPriority w:val="34"/>
    <w:qFormat/>
    <w:rsid w:val="00C50461"/>
    <w:pPr>
      <w:ind w:left="720"/>
    </w:pPr>
  </w:style>
  <w:style w:type="character" w:styleId="Emphasis">
    <w:name w:val="Emphasis"/>
    <w:qFormat/>
    <w:rsid w:val="00D46061"/>
    <w:rPr>
      <w:i/>
      <w:iCs/>
    </w:rPr>
  </w:style>
  <w:style w:type="paragraph" w:styleId="TOCHeading">
    <w:name w:val="TOC Heading"/>
    <w:basedOn w:val="Heading1"/>
    <w:next w:val="Normal"/>
    <w:uiPriority w:val="39"/>
    <w:unhideWhenUsed/>
    <w:qFormat/>
    <w:rsid w:val="00425B2A"/>
    <w:pPr>
      <w:keepLines/>
      <w:widowControl/>
      <w:numPr>
        <w:numId w:val="0"/>
      </w:numPr>
      <w:autoSpaceDE/>
      <w:autoSpaceDN/>
      <w:spacing w:before="240" w:after="0" w:line="259" w:lineRule="auto"/>
      <w:outlineLvl w:val="9"/>
    </w:pPr>
    <w:rPr>
      <w:rFonts w:ascii="Calibri Light" w:hAnsi="Calibri Light"/>
      <w:b w:val="0"/>
      <w:bCs w:val="0"/>
      <w:color w:val="2F5496"/>
      <w:sz w:val="32"/>
      <w:szCs w:val="32"/>
    </w:rPr>
  </w:style>
  <w:style w:type="character" w:styleId="Hyperlink">
    <w:name w:val="Hyperlink"/>
    <w:uiPriority w:val="99"/>
    <w:unhideWhenUsed/>
    <w:rsid w:val="00425B2A"/>
    <w:rPr>
      <w:color w:val="0563C1"/>
      <w:u w:val="single"/>
    </w:rPr>
  </w:style>
  <w:style w:type="paragraph" w:styleId="TOC4">
    <w:name w:val="toc 4"/>
    <w:basedOn w:val="Normal"/>
    <w:next w:val="Normal"/>
    <w:autoRedefine/>
    <w:rsid w:val="00425B2A"/>
    <w:pPr>
      <w:ind w:left="600"/>
    </w:pPr>
    <w:rPr>
      <w:rFonts w:ascii="Calibri" w:hAnsi="Calibri" w:cs="Calibri"/>
      <w:sz w:val="18"/>
      <w:szCs w:val="18"/>
    </w:rPr>
  </w:style>
  <w:style w:type="paragraph" w:styleId="TOC5">
    <w:name w:val="toc 5"/>
    <w:basedOn w:val="Normal"/>
    <w:next w:val="Normal"/>
    <w:autoRedefine/>
    <w:rsid w:val="00425B2A"/>
    <w:pPr>
      <w:ind w:left="800"/>
    </w:pPr>
    <w:rPr>
      <w:rFonts w:ascii="Calibri" w:hAnsi="Calibri" w:cs="Calibri"/>
      <w:sz w:val="18"/>
      <w:szCs w:val="18"/>
    </w:rPr>
  </w:style>
  <w:style w:type="paragraph" w:styleId="TOC6">
    <w:name w:val="toc 6"/>
    <w:basedOn w:val="Normal"/>
    <w:next w:val="Normal"/>
    <w:autoRedefine/>
    <w:rsid w:val="00425B2A"/>
    <w:pPr>
      <w:ind w:left="1000"/>
    </w:pPr>
    <w:rPr>
      <w:rFonts w:ascii="Calibri" w:hAnsi="Calibri" w:cs="Calibri"/>
      <w:sz w:val="18"/>
      <w:szCs w:val="18"/>
    </w:rPr>
  </w:style>
  <w:style w:type="paragraph" w:styleId="TOC7">
    <w:name w:val="toc 7"/>
    <w:basedOn w:val="Normal"/>
    <w:next w:val="Normal"/>
    <w:autoRedefine/>
    <w:rsid w:val="00425B2A"/>
    <w:pPr>
      <w:ind w:left="1200"/>
    </w:pPr>
    <w:rPr>
      <w:rFonts w:ascii="Calibri" w:hAnsi="Calibri" w:cs="Calibri"/>
      <w:sz w:val="18"/>
      <w:szCs w:val="18"/>
    </w:rPr>
  </w:style>
  <w:style w:type="paragraph" w:styleId="TOC8">
    <w:name w:val="toc 8"/>
    <w:basedOn w:val="Normal"/>
    <w:next w:val="Normal"/>
    <w:autoRedefine/>
    <w:rsid w:val="00425B2A"/>
    <w:pPr>
      <w:ind w:left="1400"/>
    </w:pPr>
    <w:rPr>
      <w:rFonts w:ascii="Calibri" w:hAnsi="Calibri" w:cs="Calibri"/>
      <w:sz w:val="18"/>
      <w:szCs w:val="18"/>
    </w:rPr>
  </w:style>
  <w:style w:type="paragraph" w:styleId="TOC9">
    <w:name w:val="toc 9"/>
    <w:basedOn w:val="Normal"/>
    <w:next w:val="Normal"/>
    <w:autoRedefine/>
    <w:rsid w:val="00425B2A"/>
    <w:pPr>
      <w:ind w:left="1600"/>
    </w:pPr>
    <w:rPr>
      <w:rFonts w:ascii="Calibri" w:hAnsi="Calibri" w:cs="Calibri"/>
      <w:sz w:val="18"/>
      <w:szCs w:val="18"/>
    </w:rPr>
  </w:style>
  <w:style w:type="character" w:customStyle="1" w:styleId="Heading3Char">
    <w:name w:val="Heading 3 Char"/>
    <w:basedOn w:val="DefaultParagraphFont"/>
    <w:link w:val="Heading3"/>
    <w:rsid w:val="00014C59"/>
    <w:rPr>
      <w:rFonts w:ascii="Arial" w:hAnsi="Arial"/>
      <w:i/>
      <w:iCs/>
      <w:sz w:val="28"/>
    </w:rPr>
  </w:style>
  <w:style w:type="character" w:customStyle="1" w:styleId="Heading2Char">
    <w:name w:val="Heading 2 Char"/>
    <w:basedOn w:val="DefaultParagraphFont"/>
    <w:link w:val="Heading2"/>
    <w:rsid w:val="00DA22DC"/>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7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0A8FCFBD92B2B4C9DC0C0AD0D57558B" ma:contentTypeVersion="8" ma:contentTypeDescription="Kreiraj novi dokument." ma:contentTypeScope="" ma:versionID="72568e1daa24f3c5af12e479e44fb47e">
  <xsd:schema xmlns:xsd="http://www.w3.org/2001/XMLSchema" xmlns:xs="http://www.w3.org/2001/XMLSchema" xmlns:p="http://schemas.microsoft.com/office/2006/metadata/properties" xmlns:ns2="c2c19c60-4024-4405-8236-df3becc9e459" targetNamespace="http://schemas.microsoft.com/office/2006/metadata/properties" ma:root="true" ma:fieldsID="1a46e9d2e67f691262c918b311e65f97" ns2:_="">
    <xsd:import namespace="c2c19c60-4024-4405-8236-df3becc9e4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19c60-4024-4405-8236-df3becc9e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98C767-1010-43E4-B152-BF90FBE050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19c60-4024-4405-8236-df3becc9e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FF85F4-8863-482F-ABE8-029FE05422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B2925DE-B837-4316-A30E-52D6F26F0379}">
  <ds:schemaRefs>
    <ds:schemaRef ds:uri="http://schemas.openxmlformats.org/officeDocument/2006/bibliography"/>
  </ds:schemaRefs>
</ds:datastoreItem>
</file>

<file path=customXml/itemProps4.xml><?xml version="1.0" encoding="utf-8"?>
<ds:datastoreItem xmlns:ds="http://schemas.openxmlformats.org/officeDocument/2006/customXml" ds:itemID="{D71CACAD-52F5-4289-9B90-85FF3D1A8E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SoDA</Template>
  <TotalTime>1</TotalTime>
  <Pages>20</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Professorry Web portal</vt:lpstr>
    </vt:vector>
  </TitlesOfParts>
  <Company>Rational Software Corp.</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Professorry Web portal</dc:title>
  <dc:subject>Project Name</dc:subject>
  <dc:creator>Marija Cvetkovic</dc:creator>
  <cp:keywords/>
  <dc:description/>
  <cp:lastModifiedBy>Marija Cvetkovic</cp:lastModifiedBy>
  <cp:revision>2</cp:revision>
  <dcterms:created xsi:type="dcterms:W3CDTF">2022-06-30T08:55:00Z</dcterms:created>
  <dcterms:modified xsi:type="dcterms:W3CDTF">2022-06-30T08:55:00Z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0x01010080A8FCFBD92B2B4C9DC0C0AD0D57558B</vt:lpwstr>
  </property>
</Properties>
</file>